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2673" w14:textId="77777777" w:rsidR="00B243EF" w:rsidRDefault="00B243EF" w:rsidP="001A108F">
      <w:pPr>
        <w:spacing w:after="0" w:line="360" w:lineRule="exact"/>
        <w:jc w:val="center"/>
        <w:rPr>
          <w:b/>
          <w:bCs/>
        </w:rPr>
      </w:pPr>
      <w:r w:rsidRPr="00B243EF">
        <w:rPr>
          <w:b/>
          <w:bCs/>
        </w:rPr>
        <w:t>Введение</w:t>
      </w:r>
    </w:p>
    <w:p w14:paraId="02C54F1A" w14:textId="77777777" w:rsidR="001A108F" w:rsidRPr="00B243EF" w:rsidRDefault="001A108F" w:rsidP="00B243EF">
      <w:pPr>
        <w:spacing w:after="0" w:line="360" w:lineRule="exact"/>
        <w:ind w:firstLine="851"/>
        <w:jc w:val="both"/>
        <w:rPr>
          <w:b/>
          <w:bCs/>
        </w:rPr>
      </w:pPr>
    </w:p>
    <w:p w14:paraId="798BA73A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В рамках учебной практики была поставлена задача по вёрстке адаптивного шаблона сайта на основе макета из </w:t>
      </w:r>
      <w:proofErr w:type="spellStart"/>
      <w:r w:rsidRPr="007353C9">
        <w:t>Figma</w:t>
      </w:r>
      <w:proofErr w:type="spellEnd"/>
      <w:r w:rsidRPr="007353C9">
        <w:t xml:space="preserve">. Разработка </w:t>
      </w:r>
      <w:proofErr w:type="spellStart"/>
      <w:r w:rsidRPr="007353C9">
        <w:t>front-end</w:t>
      </w:r>
      <w:proofErr w:type="spellEnd"/>
      <w:r w:rsidRPr="007353C9">
        <w:t xml:space="preserve"> части главной страницы сайта «Аренда фото и видео оборудования» (сервис «</w:t>
      </w:r>
      <w:proofErr w:type="spellStart"/>
      <w:r w:rsidRPr="007353C9">
        <w:t>Fotoprokat</w:t>
      </w:r>
      <w:proofErr w:type="spellEnd"/>
      <w:r w:rsidRPr="007353C9">
        <w:t xml:space="preserve"> 24») является основной темой настоящей работы.</w:t>
      </w:r>
    </w:p>
    <w:p w14:paraId="7D9B585F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>Актуальность работы обусловлена стремительным развитием креативных индустрий и растущим спросом на доступ к профессиональной фото- и видеотехнике. Для эффективного взаимодействия с фотографами, видеографами и кинопроизводителями компании необходим современный, высокопроизводительный веб-сайт, позволяющий быстро находить необходимое оборудование, сравнивать характеристики и оформлять заказы с любых типов пользовательских устройств.</w:t>
      </w:r>
    </w:p>
    <w:p w14:paraId="4B9A41E7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>Объектом исследования является процесс предоставления услуг краткосрочной аренды профессиональной техники через официальный веб-интерфейс, включая отображение каталога оборудования, условий бронирования, ценовых тарифов и статуса наличия позиций.</w:t>
      </w:r>
    </w:p>
    <w:p w14:paraId="77DF0B76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Предметом исследования выступают современные технологии веб-вёрстки, включая HTML5, CSS3 с модулями </w:t>
      </w:r>
      <w:proofErr w:type="spellStart"/>
      <w:r w:rsidRPr="007353C9">
        <w:t>Flexbox</w:t>
      </w:r>
      <w:proofErr w:type="spellEnd"/>
      <w:r w:rsidRPr="007353C9">
        <w:t xml:space="preserve"> и Grid, а также возможности фреймворка </w:t>
      </w:r>
      <w:proofErr w:type="spellStart"/>
      <w:r w:rsidRPr="007353C9">
        <w:t>Bootstrap</w:t>
      </w:r>
      <w:proofErr w:type="spellEnd"/>
      <w:r w:rsidRPr="007353C9">
        <w:t xml:space="preserve"> 5, применяемые для создания адаптивных интерфейсов, поддерживающих сложные элементы навигации и интерактивные индикаторы состояния корзины.</w:t>
      </w:r>
    </w:p>
    <w:p w14:paraId="42C7B82F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>Целью работы является разработка функциональной и визуально привлекательной главной страницы сайта «</w:t>
      </w:r>
      <w:proofErr w:type="spellStart"/>
      <w:r w:rsidRPr="007353C9">
        <w:t>Fotoprokat</w:t>
      </w:r>
      <w:proofErr w:type="spellEnd"/>
      <w:r w:rsidRPr="007353C9">
        <w:t xml:space="preserve"> 24», обеспечивающей удобный доступ к каталогу техники, информирование клиентов о правилах аренды, а также предоставляющей интуитивно понятный инструментарий для онлайн-бронирования и обратной связи.</w:t>
      </w:r>
    </w:p>
    <w:p w14:paraId="02F1C8E8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Для достижения поставленной цели необходимо решить следующие задачи: провести анализ предметной области и сформулировать требования к проекту на основе макета </w:t>
      </w:r>
      <w:proofErr w:type="spellStart"/>
      <w:r w:rsidRPr="007353C9">
        <w:t>Figma</w:t>
      </w:r>
      <w:proofErr w:type="spellEnd"/>
      <w:r w:rsidRPr="007353C9">
        <w:t xml:space="preserve">; выбрать оптимальные инструменты для реализации </w:t>
      </w:r>
      <w:proofErr w:type="spellStart"/>
      <w:r w:rsidRPr="007353C9">
        <w:t>front-end</w:t>
      </w:r>
      <w:proofErr w:type="spellEnd"/>
      <w:r w:rsidRPr="007353C9">
        <w:t xml:space="preserve"> части; выполнить проектирование структуры страницы, подготовить </w:t>
      </w:r>
      <w:proofErr w:type="spellStart"/>
      <w:r w:rsidRPr="007353C9">
        <w:t>стайлгайд</w:t>
      </w:r>
      <w:proofErr w:type="spellEnd"/>
      <w:r w:rsidRPr="007353C9">
        <w:t xml:space="preserve"> и описать модульную сетку; реализовать семантическую разметку и адаптивную вёрстку с использованием технологий </w:t>
      </w:r>
      <w:proofErr w:type="spellStart"/>
      <w:r w:rsidRPr="007353C9">
        <w:t>Flexbox</w:t>
      </w:r>
      <w:proofErr w:type="spellEnd"/>
      <w:r w:rsidRPr="007353C9">
        <w:t xml:space="preserve">; разработать альтернативную версию страницы с применением фреймворка </w:t>
      </w:r>
      <w:proofErr w:type="spellStart"/>
      <w:r w:rsidRPr="007353C9">
        <w:t>Bootstrap</w:t>
      </w:r>
      <w:proofErr w:type="spellEnd"/>
      <w:r w:rsidRPr="007353C9">
        <w:t xml:space="preserve"> 5; интегрировать интерактивные виджеты (меню, корзина, сравнение); выполнить комплексное тестирование на </w:t>
      </w:r>
      <w:proofErr w:type="spellStart"/>
      <w:r w:rsidRPr="007353C9">
        <w:t>кроссбраузерность</w:t>
      </w:r>
      <w:proofErr w:type="spellEnd"/>
      <w:r w:rsidRPr="007353C9">
        <w:t xml:space="preserve">, адаптивность и валидность кода; разместить исходный код проекта в репозитории </w:t>
      </w:r>
      <w:proofErr w:type="spellStart"/>
      <w:r w:rsidRPr="007353C9">
        <w:t>GitHub</w:t>
      </w:r>
      <w:proofErr w:type="spellEnd"/>
      <w:r w:rsidRPr="007353C9">
        <w:t>.</w:t>
      </w:r>
    </w:p>
    <w:p w14:paraId="10B519FE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Практическая значимость работы заключается в создании готового к коммерческому использованию интерфейса, который оптимизирует процесс выбора и </w:t>
      </w:r>
      <w:r w:rsidRPr="007353C9">
        <w:lastRenderedPageBreak/>
        <w:t>заказа дорогостоящего оборудования, минимизируя время пользователя на поиск нужных позиций.</w:t>
      </w:r>
    </w:p>
    <w:p w14:paraId="0EB2D11D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>Структура пояснительной записки включает введение, пять разделов, заключение, список использованных источников и приложения.</w:t>
      </w:r>
    </w:p>
    <w:p w14:paraId="7D0CF39D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В первом разделе проводится анализ задачи: описывается техническое задание на разработку проекта в соответствии с макетом </w:t>
      </w:r>
      <w:proofErr w:type="spellStart"/>
      <w:r w:rsidRPr="007353C9">
        <w:t>Figma</w:t>
      </w:r>
      <w:proofErr w:type="spellEnd"/>
      <w:r w:rsidRPr="007353C9">
        <w:t xml:space="preserve"> и перечисляются инструменты разработки.</w:t>
      </w:r>
    </w:p>
    <w:p w14:paraId="74EAC312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Второй раздел посвящён проектированию: в нем представлены описание адаптивной модульной сетки проекта и детальный </w:t>
      </w:r>
      <w:proofErr w:type="spellStart"/>
      <w:r w:rsidRPr="007353C9">
        <w:t>стайлгайд</w:t>
      </w:r>
      <w:proofErr w:type="spellEnd"/>
      <w:r w:rsidRPr="007353C9">
        <w:t xml:space="preserve"> по стилю сайта.</w:t>
      </w:r>
    </w:p>
    <w:p w14:paraId="6D4A7F40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Третий раздел содержит сведения о реализации: описываются принципы верстки на основе </w:t>
      </w:r>
      <w:proofErr w:type="spellStart"/>
      <w:r w:rsidRPr="007353C9">
        <w:t>Flexbox</w:t>
      </w:r>
      <w:proofErr w:type="spellEnd"/>
      <w:r w:rsidRPr="007353C9">
        <w:t xml:space="preserve">, специфика применения фреймворка </w:t>
      </w:r>
      <w:proofErr w:type="spellStart"/>
      <w:r w:rsidRPr="007353C9">
        <w:t>Bootstrap</w:t>
      </w:r>
      <w:proofErr w:type="spellEnd"/>
      <w:r w:rsidRPr="007353C9">
        <w:t xml:space="preserve"> 5, а также приводится спецификация файлов проекта.</w:t>
      </w:r>
    </w:p>
    <w:p w14:paraId="5E00A1E0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Четвёртый раздел включает результаты тестирования: проверку </w:t>
      </w:r>
      <w:proofErr w:type="spellStart"/>
      <w:r w:rsidRPr="007353C9">
        <w:t>кроссбраузерности</w:t>
      </w:r>
      <w:proofErr w:type="spellEnd"/>
      <w:r w:rsidRPr="007353C9">
        <w:t>, стабильности сетки на различных разрешениях и валидацию HTML/CSS-кода.</w:t>
      </w:r>
    </w:p>
    <w:p w14:paraId="594EF04E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В пятом разделе описывается процесс деплоя: размещение исходных файлов на платформе </w:t>
      </w:r>
      <w:proofErr w:type="spellStart"/>
      <w:r w:rsidRPr="007353C9">
        <w:t>GitHub</w:t>
      </w:r>
      <w:proofErr w:type="spellEnd"/>
      <w:r w:rsidRPr="007353C9">
        <w:t xml:space="preserve"> и публикация демонстрационной версии на </w:t>
      </w:r>
      <w:proofErr w:type="spellStart"/>
      <w:r w:rsidRPr="007353C9">
        <w:t>GitHub</w:t>
      </w:r>
      <w:proofErr w:type="spellEnd"/>
      <w:r w:rsidRPr="007353C9">
        <w:t xml:space="preserve"> </w:t>
      </w:r>
      <w:proofErr w:type="spellStart"/>
      <w:r w:rsidRPr="007353C9">
        <w:t>Pages</w:t>
      </w:r>
      <w:proofErr w:type="spellEnd"/>
      <w:r w:rsidRPr="007353C9">
        <w:t>.</w:t>
      </w:r>
    </w:p>
    <w:p w14:paraId="4465C9AF" w14:textId="77777777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>В заключении подводятся итоги выполненной работы, оценивается достижение поставленных целей и формулируются выводы о применимости выбранных технологий.</w:t>
      </w:r>
    </w:p>
    <w:p w14:paraId="71A98B77" w14:textId="77777777" w:rsid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В приложении А представлена модульная сетка для Desktop. </w:t>
      </w:r>
    </w:p>
    <w:p w14:paraId="266FC64C" w14:textId="77777777" w:rsidR="007353C9" w:rsidRDefault="007353C9" w:rsidP="007353C9">
      <w:pPr>
        <w:spacing w:after="0" w:line="360" w:lineRule="exact"/>
        <w:ind w:firstLine="851"/>
        <w:jc w:val="both"/>
      </w:pPr>
      <w:r w:rsidRPr="007353C9">
        <w:t xml:space="preserve">В приложении Б представлены тест-кейсы. </w:t>
      </w:r>
    </w:p>
    <w:p w14:paraId="0FF72741" w14:textId="10584C32" w:rsidR="007353C9" w:rsidRPr="007353C9" w:rsidRDefault="007353C9" w:rsidP="007353C9">
      <w:pPr>
        <w:spacing w:after="0" w:line="360" w:lineRule="exact"/>
        <w:ind w:firstLine="851"/>
        <w:jc w:val="both"/>
      </w:pPr>
      <w:r w:rsidRPr="007353C9">
        <w:t>В приложении В представлен листинг программы.</w:t>
      </w:r>
    </w:p>
    <w:p w14:paraId="05CCC2D3" w14:textId="3365EC34" w:rsidR="001756FF" w:rsidRPr="00B243EF" w:rsidRDefault="001756FF" w:rsidP="00B243EF">
      <w:pPr>
        <w:spacing w:after="0" w:line="360" w:lineRule="exact"/>
        <w:ind w:firstLine="851"/>
        <w:jc w:val="both"/>
      </w:pPr>
      <w:r w:rsidRPr="00B243EF">
        <w:br w:type="page"/>
      </w:r>
    </w:p>
    <w:p w14:paraId="1FFE9AB7" w14:textId="5D6FDDC4" w:rsidR="001756FF" w:rsidRPr="00511732" w:rsidRDefault="001756FF">
      <w:pPr>
        <w:pStyle w:val="af1"/>
        <w:numPr>
          <w:ilvl w:val="0"/>
          <w:numId w:val="3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lastRenderedPageBreak/>
        <w:t>Анализ задачи</w:t>
      </w:r>
    </w:p>
    <w:p w14:paraId="05821AF4" w14:textId="4626CA23" w:rsidR="001756FF" w:rsidRPr="004942B1" w:rsidRDefault="001756FF">
      <w:pPr>
        <w:pStyle w:val="af1"/>
        <w:numPr>
          <w:ilvl w:val="1"/>
          <w:numId w:val="1"/>
        </w:numPr>
        <w:spacing w:after="0" w:line="360" w:lineRule="exact"/>
        <w:ind w:left="0" w:firstLine="851"/>
        <w:jc w:val="both"/>
        <w:rPr>
          <w:b/>
          <w:bCs/>
        </w:rPr>
      </w:pPr>
      <w:r w:rsidRPr="004942B1">
        <w:rPr>
          <w:b/>
          <w:bCs/>
        </w:rPr>
        <w:t>Постановка задачи</w:t>
      </w:r>
    </w:p>
    <w:p w14:paraId="4F3883D8" w14:textId="77777777" w:rsidR="001756FF" w:rsidRPr="00B243EF" w:rsidRDefault="001756FF" w:rsidP="00B243EF">
      <w:pPr>
        <w:spacing w:after="0" w:line="360" w:lineRule="exact"/>
        <w:ind w:firstLine="851"/>
        <w:jc w:val="both"/>
      </w:pPr>
    </w:p>
    <w:p w14:paraId="2C09BDB4" w14:textId="77777777" w:rsidR="00BD7750" w:rsidRDefault="00BD7750" w:rsidP="00BD7750">
      <w:pPr>
        <w:spacing w:after="0" w:line="360" w:lineRule="exact"/>
        <w:ind w:firstLine="851"/>
        <w:jc w:val="both"/>
      </w:pPr>
      <w:r w:rsidRPr="00BD7750">
        <w:t xml:space="preserve">Наименование задачи: разработка </w:t>
      </w:r>
      <w:proofErr w:type="spellStart"/>
      <w:r w:rsidRPr="00BD7750">
        <w:t>front-end</w:t>
      </w:r>
      <w:proofErr w:type="spellEnd"/>
      <w:r w:rsidRPr="00BD7750">
        <w:t xml:space="preserve"> части главной страницы сайта «Аренда фото и видео оборудования» (сервис «</w:t>
      </w:r>
      <w:proofErr w:type="spellStart"/>
      <w:r w:rsidRPr="00BD7750">
        <w:t>Fotoprokat</w:t>
      </w:r>
      <w:proofErr w:type="spellEnd"/>
      <w:r w:rsidRPr="00BD7750">
        <w:t xml:space="preserve"> 24») на основе макета из </w:t>
      </w:r>
      <w:proofErr w:type="spellStart"/>
      <w:r w:rsidRPr="00BD7750">
        <w:t>Figma</w:t>
      </w:r>
      <w:proofErr w:type="spellEnd"/>
      <w:r w:rsidRPr="00BD7750">
        <w:t>.</w:t>
      </w:r>
    </w:p>
    <w:p w14:paraId="26C62DE7" w14:textId="77777777" w:rsidR="00BD7750" w:rsidRDefault="00BD7750" w:rsidP="00BD7750">
      <w:pPr>
        <w:spacing w:after="0" w:line="360" w:lineRule="exact"/>
        <w:ind w:firstLine="851"/>
        <w:jc w:val="both"/>
        <w:rPr>
          <w:rFonts w:cs="Times New Roman"/>
        </w:rPr>
      </w:pPr>
      <w:r w:rsidRPr="00AD5964">
        <w:rPr>
          <w:rFonts w:cs="Times New Roman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AD5964">
        <w:rPr>
          <w:rFonts w:cs="Times New Roman"/>
        </w:rPr>
        <w:t>figma</w:t>
      </w:r>
      <w:proofErr w:type="spellEnd"/>
      <w:r w:rsidRPr="00AD5964">
        <w:rPr>
          <w:rFonts w:cs="Times New Roman"/>
        </w:rPr>
        <w:t>-ссылки:</w:t>
      </w:r>
      <w:r>
        <w:rPr>
          <w:rFonts w:cs="Times New Roman"/>
        </w:rPr>
        <w:t xml:space="preserve"> </w:t>
      </w:r>
    </w:p>
    <w:p w14:paraId="69EC63BB" w14:textId="41ED1FA8" w:rsidR="00BD7750" w:rsidRPr="00BD7750" w:rsidRDefault="00BD7750" w:rsidP="00847081">
      <w:pPr>
        <w:spacing w:after="0" w:line="360" w:lineRule="exact"/>
        <w:jc w:val="both"/>
        <w:rPr>
          <w:rFonts w:cs="Times New Roman"/>
        </w:rPr>
      </w:pPr>
      <w:r w:rsidRPr="00BD7750">
        <w:rPr>
          <w:rFonts w:cs="Times New Roman"/>
          <w:bCs/>
        </w:rPr>
        <w:t>https://www.figma.com/design/FxReJkbZdpMQgFyUDfqxNg/Fotoprokat24--Copy-?node-id=0-1&amp;p=f</w:t>
      </w:r>
      <w:r>
        <w:rPr>
          <w:rFonts w:cs="Times New Roman"/>
          <w:bCs/>
        </w:rPr>
        <w:t>.</w:t>
      </w:r>
    </w:p>
    <w:p w14:paraId="0CBF67B4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Цель разработки: создание современного, адаптивного и функционального веб-ресурса для компании «</w:t>
      </w:r>
      <w:proofErr w:type="spellStart"/>
      <w:r w:rsidRPr="00BD7750">
        <w:t>Fotoprokat</w:t>
      </w:r>
      <w:proofErr w:type="spellEnd"/>
      <w:r w:rsidRPr="00BD7750">
        <w:t xml:space="preserve"> 24», обеспечивающего удобный поиск и аренду профессиональной съемочной техники. Сайт должен повысить конверсию посетителей в клиентов за счет интуитивного интерфейса каталога, наглядной системы отображения статуса наличия оборудования и интерактивных инструментов, таких как корзина и модуль сравнения товаров.</w:t>
      </w:r>
    </w:p>
    <w:p w14:paraId="25FA188B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Назначение: создание эффективной платформы для взаимодействия между прокатной компанией и представителями креативных индустрий, включая фотографов, видеографов и продакшн-студии. Сайт предоставляет пользователям доступ к актуальному каталогу, подробным техническим характеристикам оборудования, прозрачным тарифам и удобной системе оформления заказов.</w:t>
      </w:r>
    </w:p>
    <w:p w14:paraId="068C5029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Периодичность использования: ресурс доступен круглосуточно. Клиенты могут в любое время подобрать необходимое оборудование, ознакомиться с правилами проката и сформировать предварительную заявку. Администраторы сервиса могут оперативно обновлять каталог, менять цены и условия акций путем внесения изменений в HTML-разметку и CSS-стили проекта.</w:t>
      </w:r>
    </w:p>
    <w:p w14:paraId="4FEBE932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Источники и способы получения данных: информационное наполнение включает карточки товаров, содержащие название, технические параметры и стоимость аренды за смену; информацию о местоположении и правилах проката; юридические документы (оферта, политика конфиденциальности), а также медиа-активы в виде высококачественных изображений оборудования, логотипов и иконок навигации.</w:t>
      </w:r>
    </w:p>
    <w:p w14:paraId="285DF4C3" w14:textId="77777777" w:rsidR="00BD7750" w:rsidRDefault="00BD7750" w:rsidP="00BD7750">
      <w:pPr>
        <w:spacing w:after="0" w:line="360" w:lineRule="exact"/>
        <w:ind w:firstLine="851"/>
        <w:jc w:val="both"/>
      </w:pPr>
      <w:r w:rsidRPr="00BD7750">
        <w:t xml:space="preserve">Информационная связь с другими задачами: разрабатываемый сайт является основным каналом привлечения и обслуживания клиентов. Проект реализован в двух вариантах: с использованием чистого CSS-модуля </w:t>
      </w:r>
      <w:proofErr w:type="spellStart"/>
      <w:r w:rsidRPr="00BD7750">
        <w:t>Flexbox</w:t>
      </w:r>
      <w:proofErr w:type="spellEnd"/>
      <w:r w:rsidRPr="00BD7750">
        <w:t xml:space="preserve"> для глубокого контроля над структурой DOM-дерева и с применением фреймворка </w:t>
      </w:r>
      <w:proofErr w:type="spellStart"/>
      <w:r w:rsidRPr="00BD7750">
        <w:t>Bootstrap</w:t>
      </w:r>
      <w:proofErr w:type="spellEnd"/>
      <w:r w:rsidRPr="00BD7750">
        <w:t xml:space="preserve"> 5 для ускорения интеграции интерактивных компонентов, таких как </w:t>
      </w:r>
      <w:proofErr w:type="spellStart"/>
      <w:r w:rsidRPr="00BD7750">
        <w:t>Offcanvas</w:t>
      </w:r>
      <w:proofErr w:type="spellEnd"/>
      <w:r w:rsidRPr="00BD7750">
        <w:t xml:space="preserve">-меню. </w:t>
      </w:r>
      <w:r w:rsidRPr="00BD7750">
        <w:lastRenderedPageBreak/>
        <w:t>Сайт предполагает возможность дальнейшей интеграции с CRM-системой через формы обратной связи.</w:t>
      </w:r>
    </w:p>
    <w:p w14:paraId="665A47A3" w14:textId="6EF7DAA4" w:rsidR="00FD634E" w:rsidRPr="00BD7750" w:rsidRDefault="00FD634E" w:rsidP="00BD7750">
      <w:pPr>
        <w:spacing w:after="0" w:line="360" w:lineRule="exact"/>
        <w:ind w:firstLine="851"/>
        <w:jc w:val="both"/>
      </w:pPr>
      <w:r w:rsidRPr="00FD634E">
        <w:t>Дополнительно в альтернативной версии проекта была реализована адаптивная верстка с использованием CSS</w:t>
      </w:r>
      <w:r w:rsidRPr="00FD634E">
        <w:noBreakHyphen/>
        <w:t xml:space="preserve">фреймворка </w:t>
      </w:r>
      <w:proofErr w:type="spellStart"/>
      <w:r w:rsidRPr="00FD634E">
        <w:t>Bootstrap</w:t>
      </w:r>
      <w:proofErr w:type="spellEnd"/>
      <w:r w:rsidRPr="00FD634E">
        <w:t xml:space="preserve"> 5. Применение стандартных компонентов </w:t>
      </w:r>
      <w:proofErr w:type="spellStart"/>
      <w:r w:rsidRPr="00FD634E">
        <w:t>Bootstrap</w:t>
      </w:r>
      <w:proofErr w:type="spellEnd"/>
      <w:r w:rsidRPr="00FD634E">
        <w:t xml:space="preserve"> — </w:t>
      </w:r>
      <w:proofErr w:type="spellStart"/>
      <w:r w:rsidRPr="00FD634E">
        <w:t>Navbar</w:t>
      </w:r>
      <w:proofErr w:type="spellEnd"/>
      <w:r w:rsidRPr="00FD634E">
        <w:t xml:space="preserve">, </w:t>
      </w:r>
      <w:proofErr w:type="spellStart"/>
      <w:r w:rsidRPr="00FD634E">
        <w:t>Offcanvas</w:t>
      </w:r>
      <w:proofErr w:type="spellEnd"/>
      <w:r w:rsidRPr="00FD634E">
        <w:t>, Grid</w:t>
      </w:r>
      <w:r w:rsidRPr="00FD634E">
        <w:noBreakHyphen/>
        <w:t xml:space="preserve">системы, </w:t>
      </w:r>
      <w:proofErr w:type="spellStart"/>
      <w:r w:rsidRPr="00FD634E">
        <w:t>Cards</w:t>
      </w:r>
      <w:proofErr w:type="spellEnd"/>
      <w:r w:rsidRPr="00FD634E">
        <w:t xml:space="preserve"> и </w:t>
      </w:r>
      <w:proofErr w:type="spellStart"/>
      <w:r w:rsidRPr="00FD634E">
        <w:t>Buttons</w:t>
      </w:r>
      <w:proofErr w:type="spellEnd"/>
      <w:r w:rsidRPr="00FD634E">
        <w:t xml:space="preserve"> — позволило ускорить процесс разработки, обеспечить единообразие интерфейсных элементов и повысить стабильность поведения интерфейса на разных устройствах. Использование готовых UI</w:t>
      </w:r>
      <w:r w:rsidRPr="00FD634E">
        <w:noBreakHyphen/>
        <w:t xml:space="preserve">паттернов упростило поддержку проекта и сохранило визуальное соответствие макету </w:t>
      </w:r>
      <w:proofErr w:type="spellStart"/>
      <w:r w:rsidRPr="00FD634E">
        <w:t>Figma</w:t>
      </w:r>
      <w:proofErr w:type="spellEnd"/>
      <w:r w:rsidRPr="00FD634E">
        <w:t>.</w:t>
      </w:r>
    </w:p>
    <w:p w14:paraId="3783AF43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Обзор существующих аналогичных программных продуктов: на рынке аренды съемочного оборудования представлены различные решения, среди которых выделяются «</w:t>
      </w:r>
      <w:proofErr w:type="spellStart"/>
      <w:r w:rsidRPr="00BD7750">
        <w:t>КиноТехника</w:t>
      </w:r>
      <w:proofErr w:type="spellEnd"/>
      <w:r w:rsidRPr="00BD7750">
        <w:t>-Рент», «</w:t>
      </w:r>
      <w:proofErr w:type="spellStart"/>
      <w:r w:rsidRPr="00BD7750">
        <w:t>ProКадр</w:t>
      </w:r>
      <w:proofErr w:type="spellEnd"/>
      <w:r w:rsidRPr="00BD7750">
        <w:t>» и «</w:t>
      </w:r>
      <w:proofErr w:type="spellStart"/>
      <w:r w:rsidRPr="00BD7750">
        <w:t>ФотоВидеоПрокат</w:t>
      </w:r>
      <w:proofErr w:type="spellEnd"/>
      <w:r w:rsidRPr="00BD7750">
        <w:t>».</w:t>
      </w:r>
    </w:p>
    <w:p w14:paraId="51E76FAF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«</w:t>
      </w:r>
      <w:proofErr w:type="spellStart"/>
      <w:r w:rsidRPr="00BD7750">
        <w:t>КиноТехника</w:t>
      </w:r>
      <w:proofErr w:type="spellEnd"/>
      <w:r w:rsidRPr="00BD7750">
        <w:t>-Рент» — профессиональный сервис с глубоким каталогом, однако интерфейс ресурса перегружен избыточными техническими деталями, что существенно затрудняет навигацию для начинающих пользователей.</w:t>
      </w:r>
    </w:p>
    <w:p w14:paraId="36B47E51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«</w:t>
      </w:r>
      <w:proofErr w:type="spellStart"/>
      <w:r w:rsidRPr="00BD7750">
        <w:t>ProКадр</w:t>
      </w:r>
      <w:proofErr w:type="spellEnd"/>
      <w:r w:rsidRPr="00BD7750">
        <w:t>» — сервис, ориентированный на оперативную аренду, имеющий лаконичный дизайн, но лишенный ключевых интерактивных инструментов, таких как всплывающие корзины и модули сравнения товаров, что увеличивает количество совершаемых пользователем действий.</w:t>
      </w:r>
    </w:p>
    <w:p w14:paraId="455EB8ED" w14:textId="77777777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«</w:t>
      </w:r>
      <w:proofErr w:type="spellStart"/>
      <w:r w:rsidRPr="00BD7750">
        <w:t>ФотоВидеоПрокат</w:t>
      </w:r>
      <w:proofErr w:type="spellEnd"/>
      <w:r w:rsidRPr="00BD7750">
        <w:t>» — сайт с базовой информацией, не обладающий адаптивностью верстки, что делает его неудобным для просмотра с мобильных устройств и негативно влияет на пользовательский опыт.</w:t>
      </w:r>
    </w:p>
    <w:p w14:paraId="5DE92B38" w14:textId="40E448AC" w:rsidR="00BD7750" w:rsidRPr="00BD7750" w:rsidRDefault="00BD7750" w:rsidP="00BD7750">
      <w:pPr>
        <w:spacing w:after="0" w:line="360" w:lineRule="exact"/>
        <w:ind w:firstLine="851"/>
        <w:jc w:val="both"/>
      </w:pPr>
      <w:r w:rsidRPr="00BD7750">
        <w:t>Анализ структуры и функциональных возможностей проекта «</w:t>
      </w:r>
      <w:proofErr w:type="spellStart"/>
      <w:r w:rsidRPr="00BD7750">
        <w:t>Fotoprokat</w:t>
      </w:r>
      <w:proofErr w:type="spellEnd"/>
      <w:r w:rsidRPr="00BD7750">
        <w:t xml:space="preserve"> 24» позволяет констатировать высокую эффективность выбранных подходов к веб-разработке. Ручная вёрстка с применением модуля </w:t>
      </w:r>
      <w:proofErr w:type="spellStart"/>
      <w:r w:rsidRPr="00BD7750">
        <w:t>Flexbox</w:t>
      </w:r>
      <w:proofErr w:type="spellEnd"/>
      <w:r w:rsidRPr="00BD7750">
        <w:t xml:space="preserve"> продемонстрировала преимущество в виде глубокого контроля над семантикой кода и возможность тонкой настройки визуальных элементов, что обеспечивает стабильную работу интерфейса без избыточных зависимостей. Применение фреймворка </w:t>
      </w:r>
      <w:proofErr w:type="spellStart"/>
      <w:r w:rsidRPr="00BD7750">
        <w:t>Bootstrap</w:t>
      </w:r>
      <w:proofErr w:type="spellEnd"/>
      <w:r w:rsidRPr="00BD7750">
        <w:t xml:space="preserve"> 5 существенно оптимизировало временные затраты на создание адаптивного макета и позволило внедрить современные интерактивные компоненты с соблюдением актуальных стандартов UX/UI. Итогом проведенной работы стало создание двух полноценных версий главной страницы, предоставляющих надежный фундамент для дальнейшего масштабирования ресурса и его интеграции с серверными сервисами обработки заказов.</w:t>
      </w:r>
    </w:p>
    <w:p w14:paraId="363C9C6E" w14:textId="0E0932A7" w:rsidR="004942B1" w:rsidRDefault="004942B1">
      <w:pPr>
        <w:rPr>
          <w:caps/>
        </w:rPr>
      </w:pPr>
      <w:r>
        <w:rPr>
          <w:caps/>
        </w:rPr>
        <w:br w:type="page"/>
      </w:r>
    </w:p>
    <w:p w14:paraId="5D61861E" w14:textId="46D91C08" w:rsidR="004942B1" w:rsidRDefault="004942B1">
      <w:pPr>
        <w:pStyle w:val="af1"/>
        <w:numPr>
          <w:ilvl w:val="1"/>
          <w:numId w:val="1"/>
        </w:numPr>
        <w:spacing w:after="0" w:line="360" w:lineRule="exact"/>
        <w:ind w:left="0" w:firstLine="851"/>
        <w:jc w:val="both"/>
        <w:rPr>
          <w:b/>
          <w:bCs/>
        </w:rPr>
      </w:pPr>
      <w:r w:rsidRPr="004942B1">
        <w:rPr>
          <w:b/>
          <w:bCs/>
        </w:rPr>
        <w:lastRenderedPageBreak/>
        <w:t>Инструменты разработки</w:t>
      </w:r>
    </w:p>
    <w:p w14:paraId="538AC4EB" w14:textId="77777777" w:rsidR="004942B1" w:rsidRPr="004942B1" w:rsidRDefault="004942B1" w:rsidP="004942B1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64FC93E6" w14:textId="77777777" w:rsidR="004034C9" w:rsidRPr="004034C9" w:rsidRDefault="004034C9" w:rsidP="004034C9">
      <w:pPr>
        <w:spacing w:after="0" w:line="360" w:lineRule="exact"/>
        <w:ind w:firstLine="851"/>
        <w:jc w:val="both"/>
      </w:pPr>
      <w:r w:rsidRPr="004034C9">
        <w:t>Для функционирования разрабатываемого сайта предъявляются минимальные требования к аппаратному обеспечению пользователя:</w:t>
      </w:r>
    </w:p>
    <w:p w14:paraId="48C2D1DE" w14:textId="77777777" w:rsidR="004034C9" w:rsidRPr="004034C9" w:rsidRDefault="004034C9">
      <w:pPr>
        <w:pStyle w:val="af1"/>
        <w:numPr>
          <w:ilvl w:val="0"/>
          <w:numId w:val="6"/>
        </w:numPr>
        <w:tabs>
          <w:tab w:val="left" w:pos="1134"/>
        </w:tabs>
        <w:spacing w:after="0" w:line="360" w:lineRule="exact"/>
        <w:ind w:left="0" w:firstLine="851"/>
        <w:jc w:val="both"/>
      </w:pPr>
      <w:r w:rsidRPr="004034C9">
        <w:t>процессор: x86 или x64 с тактовой частотой не менее 1 ГГц;</w:t>
      </w:r>
    </w:p>
    <w:p w14:paraId="74FA2064" w14:textId="77777777" w:rsidR="004034C9" w:rsidRPr="004034C9" w:rsidRDefault="004034C9">
      <w:pPr>
        <w:pStyle w:val="af1"/>
        <w:numPr>
          <w:ilvl w:val="0"/>
          <w:numId w:val="6"/>
        </w:numPr>
        <w:tabs>
          <w:tab w:val="left" w:pos="1134"/>
        </w:tabs>
        <w:spacing w:after="0" w:line="360" w:lineRule="exact"/>
        <w:ind w:left="0" w:firstLine="851"/>
        <w:jc w:val="both"/>
      </w:pPr>
      <w:r w:rsidRPr="004034C9">
        <w:t>оперативная память: не менее 1 ГБ;</w:t>
      </w:r>
    </w:p>
    <w:p w14:paraId="3AB98800" w14:textId="77777777" w:rsidR="004034C9" w:rsidRPr="004034C9" w:rsidRDefault="004034C9">
      <w:pPr>
        <w:pStyle w:val="af1"/>
        <w:numPr>
          <w:ilvl w:val="0"/>
          <w:numId w:val="6"/>
        </w:numPr>
        <w:tabs>
          <w:tab w:val="left" w:pos="1134"/>
        </w:tabs>
        <w:spacing w:after="0" w:line="360" w:lineRule="exact"/>
        <w:ind w:left="0" w:firstLine="851"/>
        <w:jc w:val="both"/>
      </w:pPr>
      <w:r w:rsidRPr="004034C9">
        <w:t>свободное дисковое пространство: не менее 50 МБ для кэширования страниц;</w:t>
      </w:r>
    </w:p>
    <w:p w14:paraId="7AA34296" w14:textId="77777777" w:rsidR="004034C9" w:rsidRPr="004034C9" w:rsidRDefault="004034C9">
      <w:pPr>
        <w:pStyle w:val="af1"/>
        <w:numPr>
          <w:ilvl w:val="0"/>
          <w:numId w:val="6"/>
        </w:numPr>
        <w:tabs>
          <w:tab w:val="left" w:pos="1134"/>
        </w:tabs>
        <w:spacing w:after="0" w:line="360" w:lineRule="exact"/>
        <w:ind w:left="0" w:firstLine="851"/>
        <w:jc w:val="both"/>
      </w:pPr>
      <w:r w:rsidRPr="004034C9">
        <w:t>наличие доступа к сети Интернет.</w:t>
      </w:r>
    </w:p>
    <w:p w14:paraId="643E657B" w14:textId="77777777" w:rsidR="004034C9" w:rsidRPr="004034C9" w:rsidRDefault="004034C9" w:rsidP="004034C9">
      <w:pPr>
        <w:spacing w:after="0" w:line="360" w:lineRule="exact"/>
        <w:ind w:firstLine="851"/>
        <w:jc w:val="both"/>
      </w:pPr>
      <w:r w:rsidRPr="004034C9">
        <w:t xml:space="preserve">Сайт корректно отображается и функционирует под управлением любых операционных систем (Windows, </w:t>
      </w:r>
      <w:proofErr w:type="spellStart"/>
      <w:r w:rsidRPr="004034C9">
        <w:t>macOS</w:t>
      </w:r>
      <w:proofErr w:type="spellEnd"/>
      <w:r w:rsidRPr="004034C9">
        <w:t xml:space="preserve">, Linux, </w:t>
      </w:r>
      <w:proofErr w:type="spellStart"/>
      <w:r w:rsidRPr="004034C9">
        <w:t>iOS</w:t>
      </w:r>
      <w:proofErr w:type="spellEnd"/>
      <w:r w:rsidRPr="004034C9">
        <w:t xml:space="preserve">, </w:t>
      </w:r>
      <w:proofErr w:type="spellStart"/>
      <w:r w:rsidRPr="004034C9">
        <w:t>Android</w:t>
      </w:r>
      <w:proofErr w:type="spellEnd"/>
      <w:r w:rsidRPr="004034C9">
        <w:t>) с установленным современным веб-браузером.</w:t>
      </w:r>
    </w:p>
    <w:p w14:paraId="48C81C97" w14:textId="77777777" w:rsidR="004034C9" w:rsidRPr="004034C9" w:rsidRDefault="004034C9" w:rsidP="004034C9">
      <w:pPr>
        <w:spacing w:after="0" w:line="360" w:lineRule="exact"/>
        <w:ind w:firstLine="851"/>
        <w:jc w:val="both"/>
      </w:pPr>
      <w:r w:rsidRPr="004034C9">
        <w:t>Разработка сайта выполняется в среде Visual Studio Code, которая представляет собой бесплатную интегрированную среду с поддержкой HTML, CSS и JavaScript, мощным редактором кода, встроенными средствами для работы с системами контроля версий и широкими возможностями расширения функционала через плагины.</w:t>
      </w:r>
    </w:p>
    <w:p w14:paraId="3FFD9ED4" w14:textId="77777777" w:rsidR="004034C9" w:rsidRPr="004034C9" w:rsidRDefault="004034C9" w:rsidP="004034C9">
      <w:pPr>
        <w:spacing w:after="0" w:line="360" w:lineRule="exact"/>
        <w:ind w:firstLine="851"/>
        <w:jc w:val="both"/>
      </w:pPr>
      <w:r w:rsidRPr="004034C9">
        <w:t xml:space="preserve">Для построения пользовательского интерфейса используется язык гипертекстовой разметки HTML5, который обеспечивает структурирование контента, семантическую разметку и поддержку мультимедийных элементов. Для визуального оформления сайта применяются каскадные таблицы стилей CSS3, которые предоставляют возможности гибкого позиционирования элементов, создания адаптивных макетов с использованием технологий </w:t>
      </w:r>
      <w:proofErr w:type="spellStart"/>
      <w:r w:rsidRPr="004034C9">
        <w:t>Flexbox</w:t>
      </w:r>
      <w:proofErr w:type="spellEnd"/>
      <w:r w:rsidRPr="004034C9">
        <w:t>, анимации и трансформации, а также настройки типографики и цветовых схем в соответствии с фирменным стилем компании.</w:t>
      </w:r>
    </w:p>
    <w:p w14:paraId="7FC2F9E9" w14:textId="77777777" w:rsidR="004034C9" w:rsidRPr="004034C9" w:rsidRDefault="004034C9" w:rsidP="004034C9">
      <w:pPr>
        <w:spacing w:after="0" w:line="360" w:lineRule="exact"/>
        <w:ind w:firstLine="851"/>
        <w:jc w:val="both"/>
      </w:pPr>
      <w:r w:rsidRPr="004034C9">
        <w:t>В качестве языка программирования для реализации интерактивных элементов выбран JavaScript. Данный язык позволяет создавать динамические элементы интерфейса: валидацию форм, отображение индикаторов состояния (</w:t>
      </w:r>
      <w:proofErr w:type="spellStart"/>
      <w:r w:rsidRPr="004034C9">
        <w:t>badges</w:t>
      </w:r>
      <w:proofErr w:type="spellEnd"/>
      <w:r w:rsidRPr="004034C9">
        <w:t>), плавную прокрутку и управление мобильным меню.</w:t>
      </w:r>
    </w:p>
    <w:p w14:paraId="3B9F60F8" w14:textId="77777777" w:rsidR="004034C9" w:rsidRPr="004034C9" w:rsidRDefault="004034C9" w:rsidP="004034C9">
      <w:pPr>
        <w:spacing w:after="0" w:line="360" w:lineRule="exact"/>
        <w:ind w:firstLine="851"/>
        <w:jc w:val="both"/>
      </w:pPr>
      <w:r w:rsidRPr="004034C9">
        <w:t xml:space="preserve">Для создания макета сайта использовался графический редактор </w:t>
      </w:r>
      <w:proofErr w:type="spellStart"/>
      <w:r w:rsidRPr="004034C9">
        <w:t>Figma</w:t>
      </w:r>
      <w:proofErr w:type="spellEnd"/>
      <w:r w:rsidRPr="004034C9">
        <w:t>. В данном редакторе был разработан UI-прототип страницы для десктопа, планшета и мобильного телефона, а также определены цветовая палитра (на основе шрифта Ubuntu) и типографика.</w:t>
      </w:r>
    </w:p>
    <w:p w14:paraId="6C57CEA7" w14:textId="77777777" w:rsidR="004034C9" w:rsidRPr="004034C9" w:rsidRDefault="004034C9" w:rsidP="004034C9">
      <w:pPr>
        <w:spacing w:after="0" w:line="360" w:lineRule="exact"/>
        <w:ind w:firstLine="851"/>
        <w:jc w:val="both"/>
      </w:pPr>
      <w:r w:rsidRPr="004034C9">
        <w:t xml:space="preserve">Для создания и редактирования документации используется текстовый редактор Microsoft Word. Для хранения исходного кода и контроля версий применяется система </w:t>
      </w:r>
      <w:proofErr w:type="spellStart"/>
      <w:r w:rsidRPr="004034C9">
        <w:t>Git</w:t>
      </w:r>
      <w:proofErr w:type="spellEnd"/>
      <w:r w:rsidRPr="004034C9">
        <w:t xml:space="preserve"> и платформа </w:t>
      </w:r>
      <w:proofErr w:type="spellStart"/>
      <w:r w:rsidRPr="004034C9">
        <w:t>GitHub</w:t>
      </w:r>
      <w:proofErr w:type="spellEnd"/>
      <w:r w:rsidRPr="004034C9">
        <w:t xml:space="preserve">, что обеспечивает отслеживание изменений, возможность отката к предыдущим версиям и публикацию готового проекта с помощью сервиса </w:t>
      </w:r>
      <w:proofErr w:type="spellStart"/>
      <w:r w:rsidRPr="004034C9">
        <w:t>GitHub</w:t>
      </w:r>
      <w:proofErr w:type="spellEnd"/>
      <w:r w:rsidRPr="004034C9">
        <w:t xml:space="preserve"> </w:t>
      </w:r>
      <w:proofErr w:type="spellStart"/>
      <w:r w:rsidRPr="004034C9">
        <w:t>Pages</w:t>
      </w:r>
      <w:proofErr w:type="spellEnd"/>
      <w:r w:rsidRPr="004034C9">
        <w:t>.</w:t>
      </w:r>
    </w:p>
    <w:p w14:paraId="5050E375" w14:textId="69823F7B" w:rsidR="002E3073" w:rsidRDefault="002E3073">
      <w:r>
        <w:br w:type="page"/>
      </w:r>
    </w:p>
    <w:p w14:paraId="5FEF760E" w14:textId="77777777" w:rsidR="00511732" w:rsidRDefault="0070369D">
      <w:pPr>
        <w:pStyle w:val="af1"/>
        <w:numPr>
          <w:ilvl w:val="0"/>
          <w:numId w:val="3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lastRenderedPageBreak/>
        <w:t>Проектирование задачи</w:t>
      </w:r>
    </w:p>
    <w:p w14:paraId="20556768" w14:textId="2663DBAE" w:rsidR="002E3073" w:rsidRPr="00511732" w:rsidRDefault="002E3073">
      <w:pPr>
        <w:pStyle w:val="af1"/>
        <w:numPr>
          <w:ilvl w:val="0"/>
          <w:numId w:val="4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t>Гайд по стилю</w:t>
      </w:r>
    </w:p>
    <w:p w14:paraId="076CC8B7" w14:textId="013AAE32" w:rsidR="002E3073" w:rsidRDefault="002E3073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 w:rsidRPr="00F745E5">
        <w:rPr>
          <w:b/>
          <w:bCs/>
        </w:rPr>
        <w:t>Логотип</w:t>
      </w:r>
    </w:p>
    <w:p w14:paraId="3A560565" w14:textId="77777777" w:rsidR="0070369D" w:rsidRPr="00F745E5" w:rsidRDefault="0070369D" w:rsidP="0070369D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616983F0" w14:textId="2E640BCF" w:rsidR="00360251" w:rsidRDefault="00360251" w:rsidP="00410CDD">
      <w:pPr>
        <w:ind w:firstLine="851"/>
        <w:jc w:val="both"/>
      </w:pPr>
      <w:r w:rsidRPr="00DA61FD">
        <w:t>Логотип сайта «</w:t>
      </w:r>
      <w:proofErr w:type="spellStart"/>
      <w:r w:rsidRPr="00DA61FD">
        <w:t>Fotoprokat</w:t>
      </w:r>
      <w:proofErr w:type="spellEnd"/>
      <w:r w:rsidRPr="00DA61FD">
        <w:t xml:space="preserve"> 24» представляет собой текстовое обозначение, выполненное в едином графическом стиле. Основная часть логотипа содержит слово «</w:t>
      </w:r>
      <w:proofErr w:type="spellStart"/>
      <w:r w:rsidRPr="00DA61FD">
        <w:t>fotoprokat</w:t>
      </w:r>
      <w:proofErr w:type="spellEnd"/>
      <w:r w:rsidRPr="00DA61FD">
        <w:t>», набранное строчными буквами насыщенного чёрного цвета. Справа расположена числовая часть «24», оформленная градиентной заливкой с плавным переходом от тёмно-зелёного к светло-зелёному оттенку. Данное цветовое решение создаёт необходимый визуальный акцент и подчёркивает круглосуточный характер работы сервиса. Логотип не перегружен дополнительными графическими элементами, что делает его лаконичным, легко читаемым и удобным для масштабирования в условиях адаптивного веб-интерфейса. Выверенная типографика и контрастное сочетание строгого чёрного цвета с динамичным градиентом формируют современный образ бренда, вызывающий доверие у профессиональной аудитории. На рисунке 1 представлен логотип проекта.</w:t>
      </w:r>
    </w:p>
    <w:p w14:paraId="6B339AEB" w14:textId="4F25CFBA" w:rsidR="00E10263" w:rsidRDefault="00C26F09" w:rsidP="002E3073">
      <w:pPr>
        <w:spacing w:after="0" w:line="360" w:lineRule="exact"/>
        <w:ind w:firstLine="851"/>
        <w:jc w:val="both"/>
      </w:pPr>
      <w:r w:rsidRPr="00C26F09">
        <w:rPr>
          <w:noProof/>
        </w:rPr>
        <w:drawing>
          <wp:anchor distT="0" distB="0" distL="114300" distR="114300" simplePos="0" relativeHeight="251723776" behindDoc="0" locked="0" layoutInCell="1" allowOverlap="1" wp14:anchorId="0282115A" wp14:editId="67264CED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2429214" cy="590632"/>
            <wp:effectExtent l="0" t="0" r="9525" b="0"/>
            <wp:wrapTopAndBottom/>
            <wp:docPr id="135067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77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57B58" w14:textId="55901DAC" w:rsidR="002E3073" w:rsidRDefault="002E3073" w:rsidP="00CF78F6">
      <w:pPr>
        <w:spacing w:after="0" w:line="360" w:lineRule="exact"/>
        <w:ind w:firstLine="3261"/>
        <w:jc w:val="both"/>
      </w:pPr>
      <w:r w:rsidRPr="002E3073">
        <w:t>Рисунок 1 – Логотип сайта</w:t>
      </w:r>
    </w:p>
    <w:p w14:paraId="67FE3C1F" w14:textId="77777777" w:rsidR="002E3073" w:rsidRPr="002679D1" w:rsidRDefault="002E3073" w:rsidP="002E3073">
      <w:pPr>
        <w:spacing w:after="0" w:line="360" w:lineRule="exact"/>
        <w:ind w:firstLine="3119"/>
        <w:jc w:val="both"/>
      </w:pPr>
    </w:p>
    <w:p w14:paraId="65CB45D5" w14:textId="6A2F3C12" w:rsidR="002E3073" w:rsidRDefault="00511732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2E3073">
        <w:rPr>
          <w:b/>
          <w:bCs/>
        </w:rPr>
        <w:t>Цветовая палитра</w:t>
      </w:r>
    </w:p>
    <w:p w14:paraId="70C33970" w14:textId="77777777" w:rsidR="00511732" w:rsidRPr="00511732" w:rsidRDefault="00511732" w:rsidP="00511732">
      <w:pPr>
        <w:spacing w:after="0" w:line="360" w:lineRule="exact"/>
        <w:jc w:val="both"/>
        <w:rPr>
          <w:b/>
          <w:bCs/>
        </w:rPr>
      </w:pPr>
    </w:p>
    <w:p w14:paraId="52F4BE86" w14:textId="77777777" w:rsidR="00360251" w:rsidRPr="00360251" w:rsidRDefault="00360251" w:rsidP="00360251">
      <w:pPr>
        <w:spacing w:after="0" w:line="360" w:lineRule="exact"/>
        <w:ind w:firstLine="851"/>
        <w:jc w:val="both"/>
      </w:pPr>
      <w:r w:rsidRPr="00360251">
        <w:t>Для оформления сайта «</w:t>
      </w:r>
      <w:proofErr w:type="spellStart"/>
      <w:r w:rsidRPr="00360251">
        <w:t>Fotoprokat</w:t>
      </w:r>
      <w:proofErr w:type="spellEnd"/>
      <w:r w:rsidRPr="00360251">
        <w:t xml:space="preserve"> 24» была выбрана современная и контрастная цветовая гамма, соответствующая специфике фотоиндустрии и аренды высокотехнологичного оборудования. Основным визуальным инструментом является ярко-зелёный градиент, который используется для оформления кнопок, интерактивных ссылок и ключевых элементов навигации. Данное решение позволяет акцентировать внимание пользователя на целевых действиях, а также визуально транслировать концепцию круглосуточной доступности и динамичного развития сервиса.</w:t>
      </w:r>
    </w:p>
    <w:p w14:paraId="123DF246" w14:textId="77777777" w:rsidR="00360251" w:rsidRPr="00360251" w:rsidRDefault="00360251" w:rsidP="00360251">
      <w:pPr>
        <w:spacing w:after="0" w:line="360" w:lineRule="exact"/>
        <w:ind w:firstLine="851"/>
        <w:jc w:val="both"/>
      </w:pPr>
      <w:r w:rsidRPr="00360251">
        <w:t>Основой композиции выступает нейтральный белый фон, который минимизирует визуальный шум и обеспечивает максимальную фокусировку на контенте — фотографиях оборудования и описаниях технических характеристик. Для заголовков и основного массива текста выбран глубокий чёрный цвет, гарантирующий высокий коэффициент контрастности и удобство чтения с экранов любых типов. Второстепенные элементы, такие как пояснительные надписи, разделители и мета-</w:t>
      </w:r>
      <w:r w:rsidRPr="00360251">
        <w:lastRenderedPageBreak/>
        <w:t>информация, оформлены в мягких серых тонах, что позволяет выстроить четкую визуальную иерархию. На таблице 1 представлена сводная спецификация цветовой палитры проекта.</w:t>
      </w:r>
    </w:p>
    <w:p w14:paraId="7D66CE11" w14:textId="77777777" w:rsidR="00E10263" w:rsidRPr="00F745E5" w:rsidRDefault="00E10263" w:rsidP="002E3073">
      <w:pPr>
        <w:spacing w:after="0" w:line="360" w:lineRule="exact"/>
        <w:ind w:firstLine="851"/>
        <w:jc w:val="both"/>
      </w:pPr>
    </w:p>
    <w:p w14:paraId="064F668E" w14:textId="77777777" w:rsidR="002E3073" w:rsidRPr="00F745E5" w:rsidRDefault="002E3073" w:rsidP="00E10263">
      <w:pPr>
        <w:spacing w:after="0" w:line="360" w:lineRule="exact"/>
        <w:jc w:val="both"/>
      </w:pPr>
      <w:r w:rsidRPr="00A82C78">
        <w:t>Таблица 1 – Цветовая</w:t>
      </w:r>
      <w:r>
        <w:t xml:space="preserve"> </w:t>
      </w:r>
      <w:r w:rsidRPr="00A82C78">
        <w:t>палитра</w:t>
      </w:r>
      <w:r>
        <w:t xml:space="preserve"> </w:t>
      </w:r>
      <w:r w:rsidRPr="00A82C78">
        <w:t>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1"/>
        <w:gridCol w:w="3296"/>
        <w:gridCol w:w="3295"/>
      </w:tblGrid>
      <w:tr w:rsidR="00360251" w:rsidRPr="00360251" w14:paraId="567A2EA0" w14:textId="77777777" w:rsidTr="00360251">
        <w:tc>
          <w:tcPr>
            <w:tcW w:w="33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1E1700" w14:textId="0010840F" w:rsidR="00360251" w:rsidRPr="00360251" w:rsidRDefault="00360251" w:rsidP="00360251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360251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65246E" w14:textId="63A7F03E" w:rsidR="00360251" w:rsidRPr="00360251" w:rsidRDefault="00360251" w:rsidP="00360251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360251">
              <w:rPr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32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336A1A" w14:textId="1D536DFF" w:rsidR="00360251" w:rsidRPr="00360251" w:rsidRDefault="00360251" w:rsidP="00360251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360251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60251" w:rsidRPr="00360251" w14:paraId="1D967F6B" w14:textId="77777777" w:rsidTr="00360251">
        <w:tc>
          <w:tcPr>
            <w:tcW w:w="33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85B9F65" w14:textId="073F1543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Основной фон</w:t>
            </w:r>
          </w:p>
        </w:tc>
        <w:tc>
          <w:tcPr>
            <w:tcW w:w="32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FEB56A" w14:textId="415FBFC5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#FFFFF</w:t>
            </w:r>
          </w:p>
        </w:tc>
        <w:tc>
          <w:tcPr>
            <w:tcW w:w="329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82878A" w14:textId="7D0C1848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Основной фон</w:t>
            </w:r>
          </w:p>
        </w:tc>
      </w:tr>
      <w:tr w:rsidR="00360251" w:rsidRPr="00360251" w14:paraId="4F08E7AD" w14:textId="77777777" w:rsidTr="00360251">
        <w:tc>
          <w:tcPr>
            <w:tcW w:w="3301" w:type="dxa"/>
            <w:tcBorders>
              <w:left w:val="single" w:sz="12" w:space="0" w:color="auto"/>
              <w:right w:val="single" w:sz="12" w:space="0" w:color="auto"/>
            </w:tcBorders>
          </w:tcPr>
          <w:p w14:paraId="31A2EDE2" w14:textId="47C82D18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Основной текст</w:t>
            </w:r>
          </w:p>
        </w:tc>
        <w:tc>
          <w:tcPr>
            <w:tcW w:w="3296" w:type="dxa"/>
            <w:tcBorders>
              <w:left w:val="single" w:sz="12" w:space="0" w:color="auto"/>
              <w:right w:val="single" w:sz="12" w:space="0" w:color="auto"/>
            </w:tcBorders>
          </w:tcPr>
          <w:p w14:paraId="528CD1EA" w14:textId="17721563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#000000</w:t>
            </w:r>
          </w:p>
        </w:tc>
        <w:tc>
          <w:tcPr>
            <w:tcW w:w="3295" w:type="dxa"/>
            <w:tcBorders>
              <w:left w:val="single" w:sz="12" w:space="0" w:color="auto"/>
              <w:right w:val="single" w:sz="12" w:space="0" w:color="auto"/>
            </w:tcBorders>
          </w:tcPr>
          <w:p w14:paraId="7F5DDD8A" w14:textId="7C82114E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Основной текст</w:t>
            </w:r>
          </w:p>
        </w:tc>
      </w:tr>
      <w:tr w:rsidR="00360251" w:rsidRPr="00360251" w14:paraId="0532A233" w14:textId="77777777" w:rsidTr="00360251">
        <w:tc>
          <w:tcPr>
            <w:tcW w:w="3301" w:type="dxa"/>
            <w:tcBorders>
              <w:left w:val="single" w:sz="12" w:space="0" w:color="auto"/>
              <w:right w:val="single" w:sz="12" w:space="0" w:color="auto"/>
            </w:tcBorders>
          </w:tcPr>
          <w:p w14:paraId="23ACAB18" w14:textId="56ECC9B5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Текст подсказок</w:t>
            </w:r>
          </w:p>
        </w:tc>
        <w:tc>
          <w:tcPr>
            <w:tcW w:w="3296" w:type="dxa"/>
            <w:tcBorders>
              <w:left w:val="single" w:sz="12" w:space="0" w:color="auto"/>
              <w:right w:val="single" w:sz="12" w:space="0" w:color="auto"/>
            </w:tcBorders>
          </w:tcPr>
          <w:p w14:paraId="322C89FE" w14:textId="6DB76CDB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#75758A</w:t>
            </w:r>
          </w:p>
        </w:tc>
        <w:tc>
          <w:tcPr>
            <w:tcW w:w="3295" w:type="dxa"/>
            <w:tcBorders>
              <w:left w:val="single" w:sz="12" w:space="0" w:color="auto"/>
              <w:right w:val="single" w:sz="12" w:space="0" w:color="auto"/>
            </w:tcBorders>
          </w:tcPr>
          <w:p w14:paraId="71B699AE" w14:textId="12F47F55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Текст подсказок</w:t>
            </w:r>
          </w:p>
        </w:tc>
      </w:tr>
      <w:tr w:rsidR="00360251" w:rsidRPr="00360251" w14:paraId="4C8CB69D" w14:textId="77777777" w:rsidTr="00360251">
        <w:tc>
          <w:tcPr>
            <w:tcW w:w="3301" w:type="dxa"/>
            <w:tcBorders>
              <w:left w:val="single" w:sz="12" w:space="0" w:color="auto"/>
              <w:right w:val="single" w:sz="12" w:space="0" w:color="auto"/>
            </w:tcBorders>
          </w:tcPr>
          <w:p w14:paraId="028526EB" w14:textId="69391EBE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Акцентный цвет (кнопки, ссылки, иконки)</w:t>
            </w:r>
          </w:p>
        </w:tc>
        <w:tc>
          <w:tcPr>
            <w:tcW w:w="3296" w:type="dxa"/>
            <w:tcBorders>
              <w:left w:val="single" w:sz="12" w:space="0" w:color="auto"/>
              <w:right w:val="single" w:sz="12" w:space="0" w:color="auto"/>
            </w:tcBorders>
          </w:tcPr>
          <w:p w14:paraId="4932B52D" w14:textId="4A8B77B8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Градиент #8EE902 – #4F9C2C</w:t>
            </w:r>
          </w:p>
        </w:tc>
        <w:tc>
          <w:tcPr>
            <w:tcW w:w="3295" w:type="dxa"/>
            <w:tcBorders>
              <w:left w:val="single" w:sz="12" w:space="0" w:color="auto"/>
              <w:right w:val="single" w:sz="12" w:space="0" w:color="auto"/>
            </w:tcBorders>
          </w:tcPr>
          <w:p w14:paraId="395D54D8" w14:textId="5E53FFFF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Акцентный цвет (кнопки, ссылки, иконки)</w:t>
            </w:r>
          </w:p>
        </w:tc>
      </w:tr>
      <w:tr w:rsidR="00360251" w:rsidRPr="00360251" w14:paraId="609DE426" w14:textId="77777777" w:rsidTr="00360251">
        <w:tc>
          <w:tcPr>
            <w:tcW w:w="3301" w:type="dxa"/>
            <w:tcBorders>
              <w:left w:val="single" w:sz="12" w:space="0" w:color="auto"/>
              <w:right w:val="single" w:sz="12" w:space="0" w:color="auto"/>
            </w:tcBorders>
          </w:tcPr>
          <w:p w14:paraId="4D467E33" w14:textId="3FC3DB8C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Цвет текста на кнопках</w:t>
            </w:r>
          </w:p>
        </w:tc>
        <w:tc>
          <w:tcPr>
            <w:tcW w:w="3296" w:type="dxa"/>
            <w:tcBorders>
              <w:left w:val="single" w:sz="12" w:space="0" w:color="auto"/>
              <w:right w:val="single" w:sz="12" w:space="0" w:color="auto"/>
            </w:tcBorders>
          </w:tcPr>
          <w:p w14:paraId="24644A36" w14:textId="0CA161B5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#FFFFF</w:t>
            </w:r>
          </w:p>
        </w:tc>
        <w:tc>
          <w:tcPr>
            <w:tcW w:w="3295" w:type="dxa"/>
            <w:tcBorders>
              <w:left w:val="single" w:sz="12" w:space="0" w:color="auto"/>
              <w:right w:val="single" w:sz="12" w:space="0" w:color="auto"/>
            </w:tcBorders>
          </w:tcPr>
          <w:p w14:paraId="367FD1BC" w14:textId="6852DDAF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Цвет текста на кнопках</w:t>
            </w:r>
          </w:p>
        </w:tc>
      </w:tr>
      <w:tr w:rsidR="00360251" w:rsidRPr="00360251" w14:paraId="1E52A17A" w14:textId="77777777" w:rsidTr="00360251">
        <w:tc>
          <w:tcPr>
            <w:tcW w:w="3301" w:type="dxa"/>
            <w:tcBorders>
              <w:left w:val="single" w:sz="12" w:space="0" w:color="auto"/>
              <w:right w:val="single" w:sz="12" w:space="0" w:color="auto"/>
            </w:tcBorders>
          </w:tcPr>
          <w:p w14:paraId="24467141" w14:textId="5278FEDA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Фон подвала</w:t>
            </w:r>
          </w:p>
        </w:tc>
        <w:tc>
          <w:tcPr>
            <w:tcW w:w="3296" w:type="dxa"/>
            <w:tcBorders>
              <w:left w:val="single" w:sz="12" w:space="0" w:color="auto"/>
              <w:right w:val="single" w:sz="12" w:space="0" w:color="auto"/>
            </w:tcBorders>
          </w:tcPr>
          <w:p w14:paraId="3D739039" w14:textId="53E63DEA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#DCE5E5</w:t>
            </w:r>
          </w:p>
        </w:tc>
        <w:tc>
          <w:tcPr>
            <w:tcW w:w="3295" w:type="dxa"/>
            <w:tcBorders>
              <w:left w:val="single" w:sz="12" w:space="0" w:color="auto"/>
              <w:right w:val="single" w:sz="12" w:space="0" w:color="auto"/>
            </w:tcBorders>
          </w:tcPr>
          <w:p w14:paraId="1570AABC" w14:textId="42279457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Фон подвала</w:t>
            </w:r>
          </w:p>
        </w:tc>
      </w:tr>
      <w:tr w:rsidR="00360251" w:rsidRPr="00360251" w14:paraId="321DADDF" w14:textId="77777777" w:rsidTr="00360251">
        <w:tc>
          <w:tcPr>
            <w:tcW w:w="33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097B1E" w14:textId="761D5DA1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Фон шапки</w:t>
            </w:r>
          </w:p>
        </w:tc>
        <w:tc>
          <w:tcPr>
            <w:tcW w:w="32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C517C5" w14:textId="48A7D6A3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#FFFFF</w:t>
            </w:r>
          </w:p>
        </w:tc>
        <w:tc>
          <w:tcPr>
            <w:tcW w:w="32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2DD3A9" w14:textId="5E190E68" w:rsidR="00360251" w:rsidRPr="00360251" w:rsidRDefault="00360251" w:rsidP="00360251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360251">
              <w:rPr>
                <w:sz w:val="24"/>
                <w:szCs w:val="24"/>
              </w:rPr>
              <w:t>Фон шапки</w:t>
            </w:r>
          </w:p>
        </w:tc>
      </w:tr>
    </w:tbl>
    <w:p w14:paraId="37A415AF" w14:textId="77777777" w:rsidR="002E3073" w:rsidRDefault="002E3073" w:rsidP="002E3073">
      <w:pPr>
        <w:spacing w:after="0" w:line="360" w:lineRule="exact"/>
        <w:ind w:firstLine="851"/>
        <w:jc w:val="both"/>
        <w:rPr>
          <w:b/>
          <w:bCs/>
        </w:rPr>
      </w:pPr>
    </w:p>
    <w:p w14:paraId="2CE0B3F7" w14:textId="13A2DE1A" w:rsidR="002E3073" w:rsidRDefault="00511732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F745E5">
        <w:rPr>
          <w:b/>
          <w:bCs/>
        </w:rPr>
        <w:t>Шрифты</w:t>
      </w:r>
    </w:p>
    <w:p w14:paraId="46017853" w14:textId="77777777" w:rsidR="00511732" w:rsidRPr="00F745E5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6A08335C" w14:textId="42EF9C93" w:rsidR="00E10263" w:rsidRDefault="00360251" w:rsidP="00FF7CC0">
      <w:pPr>
        <w:spacing w:after="0" w:line="360" w:lineRule="exact"/>
        <w:ind w:firstLine="851"/>
        <w:jc w:val="both"/>
      </w:pPr>
      <w:r w:rsidRPr="00360251">
        <w:t>Для оформления сайта «</w:t>
      </w:r>
      <w:proofErr w:type="spellStart"/>
      <w:r w:rsidRPr="00360251">
        <w:t>Fotoprokat</w:t>
      </w:r>
      <w:proofErr w:type="spellEnd"/>
      <w:r w:rsidRPr="00360251">
        <w:t xml:space="preserve"> 24» выбрано семейство шрифтов Ubuntu. Данный шрифт характеризуется высокой степенью читаемости, современным внешним видом и стабильным отображением на всех типах устройств. Выбор обусловлен отличной поддержкой кириллицы, быстрой скоростью загрузки и нейтральным геометрическим характером, который идеально подходит для интерфейсов, требующих чёткой и аккуратной подачи информации. Размеры и начертания шрифта для различных элементов сайта приведены в таблице 2.</w:t>
      </w:r>
    </w:p>
    <w:p w14:paraId="7D6EAB2E" w14:textId="77777777" w:rsidR="00360251" w:rsidRDefault="00360251" w:rsidP="00FF7CC0">
      <w:pPr>
        <w:spacing w:after="0" w:line="360" w:lineRule="exact"/>
        <w:ind w:firstLine="851"/>
        <w:jc w:val="both"/>
      </w:pPr>
    </w:p>
    <w:p w14:paraId="7DE10F99" w14:textId="0DCD0556" w:rsidR="00FF7CC0" w:rsidRDefault="00FF7CC0" w:rsidP="00E10263">
      <w:pPr>
        <w:spacing w:after="0" w:line="360" w:lineRule="exact"/>
        <w:jc w:val="both"/>
      </w:pPr>
      <w:r w:rsidRPr="00A82C78">
        <w:t>Таблица </w:t>
      </w:r>
      <w:r>
        <w:t>2</w:t>
      </w:r>
      <w:r w:rsidRPr="00A82C78">
        <w:t> –</w:t>
      </w:r>
      <w:r w:rsidRPr="00FF7CC0">
        <w:t xml:space="preserve"> </w:t>
      </w:r>
      <w:r w:rsidRPr="00F745E5">
        <w:t>Размеры</w:t>
      </w:r>
      <w:r>
        <w:t xml:space="preserve"> </w:t>
      </w:r>
      <w:r w:rsidRPr="00F745E5">
        <w:t>и</w:t>
      </w:r>
      <w:r>
        <w:t xml:space="preserve"> </w:t>
      </w:r>
      <w:r w:rsidRPr="00F745E5">
        <w:t>начертания</w:t>
      </w:r>
      <w:r>
        <w:t xml:space="preserve"> шрифта</w:t>
      </w:r>
    </w:p>
    <w:tbl>
      <w:tblPr>
        <w:tblStyle w:val="a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71"/>
        <w:gridCol w:w="2503"/>
        <w:gridCol w:w="3718"/>
      </w:tblGrid>
      <w:tr w:rsidR="00360251" w:rsidRPr="00727E83" w14:paraId="7979497A" w14:textId="77777777" w:rsidTr="00192D7D">
        <w:tc>
          <w:tcPr>
            <w:tcW w:w="3671" w:type="dxa"/>
            <w:tcBorders>
              <w:top w:val="single" w:sz="12" w:space="0" w:color="auto"/>
              <w:bottom w:val="single" w:sz="12" w:space="0" w:color="auto"/>
            </w:tcBorders>
          </w:tcPr>
          <w:p w14:paraId="0E318DB9" w14:textId="77777777" w:rsidR="00360251" w:rsidRPr="00727E83" w:rsidRDefault="00360251" w:rsidP="00192D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503" w:type="dxa"/>
            <w:tcBorders>
              <w:top w:val="single" w:sz="12" w:space="0" w:color="auto"/>
              <w:bottom w:val="single" w:sz="12" w:space="0" w:color="auto"/>
            </w:tcBorders>
          </w:tcPr>
          <w:p w14:paraId="1E16A4DC" w14:textId="77777777" w:rsidR="00360251" w:rsidRPr="00727E83" w:rsidRDefault="00360251" w:rsidP="00192D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3718" w:type="dxa"/>
            <w:tcBorders>
              <w:top w:val="single" w:sz="12" w:space="0" w:color="auto"/>
              <w:bottom w:val="single" w:sz="12" w:space="0" w:color="auto"/>
            </w:tcBorders>
          </w:tcPr>
          <w:p w14:paraId="65BF5DAB" w14:textId="77777777" w:rsidR="00360251" w:rsidRPr="00727E83" w:rsidRDefault="00360251" w:rsidP="00192D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Жирность</w:t>
            </w:r>
          </w:p>
        </w:tc>
      </w:tr>
      <w:tr w:rsidR="00360251" w:rsidRPr="001C27F4" w14:paraId="2EF48E87" w14:textId="77777777" w:rsidTr="00192D7D">
        <w:tc>
          <w:tcPr>
            <w:tcW w:w="3671" w:type="dxa"/>
            <w:tcBorders>
              <w:top w:val="single" w:sz="12" w:space="0" w:color="auto"/>
              <w:bottom w:val="single" w:sz="8" w:space="0" w:color="auto"/>
            </w:tcBorders>
          </w:tcPr>
          <w:p w14:paraId="3D04BDCA" w14:textId="77777777" w:rsidR="00360251" w:rsidRPr="001B4BB0" w:rsidRDefault="00360251" w:rsidP="00192D7D">
            <w:pPr>
              <w:rPr>
                <w:sz w:val="24"/>
                <w:szCs w:val="24"/>
              </w:rPr>
            </w:pPr>
            <w:r w:rsidRPr="001B4BB0">
              <w:rPr>
                <w:sz w:val="24"/>
                <w:szCs w:val="24"/>
              </w:rPr>
              <w:t xml:space="preserve">Главный заголовок </w:t>
            </w:r>
          </w:p>
        </w:tc>
        <w:tc>
          <w:tcPr>
            <w:tcW w:w="2503" w:type="dxa"/>
            <w:tcBorders>
              <w:top w:val="single" w:sz="12" w:space="0" w:color="auto"/>
              <w:bottom w:val="single" w:sz="8" w:space="0" w:color="auto"/>
            </w:tcBorders>
          </w:tcPr>
          <w:p w14:paraId="79F1BA95" w14:textId="77777777" w:rsidR="00360251" w:rsidRPr="00727E83" w:rsidRDefault="00360251" w:rsidP="00192D7D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Pr="00F7382D">
              <w:rPr>
                <w:sz w:val="24"/>
                <w:szCs w:val="24"/>
              </w:rPr>
              <w:t>px</w:t>
            </w:r>
          </w:p>
        </w:tc>
        <w:tc>
          <w:tcPr>
            <w:tcW w:w="3718" w:type="dxa"/>
            <w:tcBorders>
              <w:top w:val="single" w:sz="12" w:space="0" w:color="auto"/>
              <w:bottom w:val="single" w:sz="8" w:space="0" w:color="auto"/>
            </w:tcBorders>
          </w:tcPr>
          <w:p w14:paraId="498FDBEA" w14:textId="77777777" w:rsidR="00360251" w:rsidRPr="001C27F4" w:rsidRDefault="00360251" w:rsidP="00192D7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Bold</w:t>
            </w:r>
          </w:p>
        </w:tc>
      </w:tr>
      <w:tr w:rsidR="00360251" w14:paraId="77FD2992" w14:textId="77777777" w:rsidTr="00192D7D">
        <w:tc>
          <w:tcPr>
            <w:tcW w:w="3671" w:type="dxa"/>
            <w:tcBorders>
              <w:top w:val="single" w:sz="8" w:space="0" w:color="auto"/>
              <w:bottom w:val="single" w:sz="8" w:space="0" w:color="auto"/>
            </w:tcBorders>
          </w:tcPr>
          <w:p w14:paraId="770CA7CF" w14:textId="77777777" w:rsidR="00360251" w:rsidRPr="001B4BB0" w:rsidRDefault="00360251" w:rsidP="00192D7D">
            <w:pPr>
              <w:rPr>
                <w:sz w:val="24"/>
                <w:szCs w:val="24"/>
              </w:rPr>
            </w:pPr>
            <w:r w:rsidRPr="001B4BB0">
              <w:rPr>
                <w:sz w:val="24"/>
                <w:szCs w:val="24"/>
              </w:rPr>
              <w:t xml:space="preserve">Заголовки секций </w:t>
            </w:r>
          </w:p>
        </w:tc>
        <w:tc>
          <w:tcPr>
            <w:tcW w:w="2503" w:type="dxa"/>
            <w:tcBorders>
              <w:top w:val="single" w:sz="8" w:space="0" w:color="auto"/>
              <w:bottom w:val="single" w:sz="8" w:space="0" w:color="auto"/>
            </w:tcBorders>
          </w:tcPr>
          <w:p w14:paraId="3B8E9714" w14:textId="77777777" w:rsidR="00360251" w:rsidRDefault="00360251" w:rsidP="00192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F7382D">
              <w:rPr>
                <w:sz w:val="24"/>
                <w:szCs w:val="24"/>
              </w:rPr>
              <w:t>px</w:t>
            </w:r>
          </w:p>
        </w:tc>
        <w:tc>
          <w:tcPr>
            <w:tcW w:w="3718" w:type="dxa"/>
            <w:tcBorders>
              <w:top w:val="single" w:sz="8" w:space="0" w:color="auto"/>
              <w:bottom w:val="single" w:sz="8" w:space="0" w:color="auto"/>
            </w:tcBorders>
          </w:tcPr>
          <w:p w14:paraId="68469CE0" w14:textId="77777777" w:rsidR="00360251" w:rsidRDefault="00360251" w:rsidP="00192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Bold</w:t>
            </w:r>
          </w:p>
        </w:tc>
      </w:tr>
      <w:tr w:rsidR="00360251" w14:paraId="5ADFEAE5" w14:textId="77777777" w:rsidTr="00192D7D">
        <w:tc>
          <w:tcPr>
            <w:tcW w:w="3671" w:type="dxa"/>
            <w:tcBorders>
              <w:top w:val="single" w:sz="8" w:space="0" w:color="auto"/>
              <w:bottom w:val="single" w:sz="8" w:space="0" w:color="auto"/>
            </w:tcBorders>
          </w:tcPr>
          <w:p w14:paraId="4630AAF8" w14:textId="77777777" w:rsidR="00360251" w:rsidRPr="001B4BB0" w:rsidRDefault="00360251" w:rsidP="00192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Заголовки категорий</w:t>
            </w:r>
          </w:p>
        </w:tc>
        <w:tc>
          <w:tcPr>
            <w:tcW w:w="2503" w:type="dxa"/>
            <w:tcBorders>
              <w:top w:val="single" w:sz="8" w:space="0" w:color="auto"/>
              <w:bottom w:val="single" w:sz="8" w:space="0" w:color="auto"/>
            </w:tcBorders>
          </w:tcPr>
          <w:p w14:paraId="541BB958" w14:textId="77777777" w:rsidR="00360251" w:rsidRDefault="00360251" w:rsidP="00192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F7382D">
              <w:rPr>
                <w:sz w:val="24"/>
                <w:szCs w:val="24"/>
              </w:rPr>
              <w:t>px</w:t>
            </w:r>
          </w:p>
        </w:tc>
        <w:tc>
          <w:tcPr>
            <w:tcW w:w="3718" w:type="dxa"/>
            <w:tcBorders>
              <w:top w:val="single" w:sz="8" w:space="0" w:color="auto"/>
              <w:bottom w:val="single" w:sz="8" w:space="0" w:color="auto"/>
            </w:tcBorders>
          </w:tcPr>
          <w:p w14:paraId="46A24939" w14:textId="77777777" w:rsidR="00360251" w:rsidRDefault="00360251" w:rsidP="00192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Bold</w:t>
            </w:r>
          </w:p>
        </w:tc>
      </w:tr>
      <w:tr w:rsidR="00360251" w14:paraId="76E872A2" w14:textId="77777777" w:rsidTr="00192D7D">
        <w:tc>
          <w:tcPr>
            <w:tcW w:w="3671" w:type="dxa"/>
          </w:tcPr>
          <w:p w14:paraId="5B432F34" w14:textId="77777777" w:rsidR="00360251" w:rsidRPr="00F7382D" w:rsidRDefault="00360251" w:rsidP="00192D7D">
            <w:pPr>
              <w:rPr>
                <w:sz w:val="24"/>
                <w:szCs w:val="24"/>
                <w:lang w:val="en-US"/>
              </w:rPr>
            </w:pPr>
            <w:r w:rsidRPr="00F7382D">
              <w:rPr>
                <w:sz w:val="24"/>
                <w:szCs w:val="24"/>
              </w:rPr>
              <w:t>Текст в кнопках</w:t>
            </w:r>
          </w:p>
        </w:tc>
        <w:tc>
          <w:tcPr>
            <w:tcW w:w="2503" w:type="dxa"/>
          </w:tcPr>
          <w:p w14:paraId="3B76B9D4" w14:textId="77777777" w:rsidR="00360251" w:rsidRPr="00727E83" w:rsidRDefault="00360251" w:rsidP="00192D7D">
            <w:pPr>
              <w:rPr>
                <w:sz w:val="24"/>
                <w:szCs w:val="24"/>
              </w:rPr>
            </w:pPr>
            <w:r w:rsidRPr="00F7382D">
              <w:rPr>
                <w:sz w:val="24"/>
                <w:szCs w:val="24"/>
              </w:rPr>
              <w:t>14px</w:t>
            </w:r>
          </w:p>
        </w:tc>
        <w:tc>
          <w:tcPr>
            <w:tcW w:w="3718" w:type="dxa"/>
          </w:tcPr>
          <w:p w14:paraId="54C3CEFC" w14:textId="77777777" w:rsidR="00360251" w:rsidRDefault="00360251" w:rsidP="00192D7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Bold</w:t>
            </w:r>
          </w:p>
        </w:tc>
      </w:tr>
      <w:tr w:rsidR="00360251" w14:paraId="5E1EEDD5" w14:textId="77777777" w:rsidTr="00192D7D">
        <w:tc>
          <w:tcPr>
            <w:tcW w:w="3671" w:type="dxa"/>
          </w:tcPr>
          <w:p w14:paraId="4E82AFEE" w14:textId="77777777" w:rsidR="00360251" w:rsidRDefault="00360251" w:rsidP="00192D7D">
            <w:pPr>
              <w:rPr>
                <w:sz w:val="24"/>
                <w:szCs w:val="24"/>
              </w:rPr>
            </w:pPr>
            <w:r w:rsidRPr="008D1D68">
              <w:rPr>
                <w:sz w:val="24"/>
                <w:szCs w:val="24"/>
              </w:rPr>
              <w:t xml:space="preserve">Мелкий текст </w:t>
            </w:r>
            <w:r>
              <w:rPr>
                <w:sz w:val="24"/>
                <w:szCs w:val="24"/>
                <w:lang w:val="en-US"/>
              </w:rPr>
              <w:t>(</w:t>
            </w:r>
            <w:r w:rsidRPr="008D1D68">
              <w:rPr>
                <w:sz w:val="24"/>
                <w:szCs w:val="24"/>
              </w:rPr>
              <w:t>подсказки</w:t>
            </w:r>
            <w:r>
              <w:rPr>
                <w:sz w:val="24"/>
                <w:szCs w:val="24"/>
              </w:rPr>
              <w:t>, даты</w:t>
            </w:r>
            <w:r w:rsidRPr="008D1D68">
              <w:rPr>
                <w:sz w:val="24"/>
                <w:szCs w:val="24"/>
              </w:rPr>
              <w:t>)</w:t>
            </w:r>
          </w:p>
        </w:tc>
        <w:tc>
          <w:tcPr>
            <w:tcW w:w="2503" w:type="dxa"/>
          </w:tcPr>
          <w:p w14:paraId="06A419B4" w14:textId="77777777" w:rsidR="00360251" w:rsidRDefault="00360251" w:rsidP="00192D7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12-</w:t>
            </w:r>
            <w:r w:rsidRPr="00F7382D">
              <w:rPr>
                <w:sz w:val="24"/>
                <w:szCs w:val="24"/>
              </w:rPr>
              <w:t>14px</w:t>
            </w:r>
          </w:p>
        </w:tc>
        <w:tc>
          <w:tcPr>
            <w:tcW w:w="3718" w:type="dxa"/>
          </w:tcPr>
          <w:p w14:paraId="607AB281" w14:textId="77777777" w:rsidR="00360251" w:rsidRDefault="00360251" w:rsidP="00192D7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Regular</w:t>
            </w:r>
          </w:p>
        </w:tc>
      </w:tr>
      <w:tr w:rsidR="00360251" w14:paraId="7E60E3B4" w14:textId="77777777" w:rsidTr="00192D7D">
        <w:tc>
          <w:tcPr>
            <w:tcW w:w="3671" w:type="dxa"/>
          </w:tcPr>
          <w:p w14:paraId="6396DE97" w14:textId="77777777" w:rsidR="00360251" w:rsidRPr="00522887" w:rsidRDefault="00360251" w:rsidP="00192D7D">
            <w:pPr>
              <w:rPr>
                <w:sz w:val="24"/>
                <w:szCs w:val="24"/>
              </w:rPr>
            </w:pPr>
            <w:r w:rsidRPr="00AE2E9D">
              <w:rPr>
                <w:sz w:val="24"/>
                <w:szCs w:val="24"/>
              </w:rPr>
              <w:t>Контактная информация</w:t>
            </w:r>
          </w:p>
        </w:tc>
        <w:tc>
          <w:tcPr>
            <w:tcW w:w="2503" w:type="dxa"/>
          </w:tcPr>
          <w:p w14:paraId="2DE63B5F" w14:textId="77777777" w:rsidR="00360251" w:rsidRPr="00AE2E9D" w:rsidRDefault="00360251" w:rsidP="00192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14-16</w:t>
            </w:r>
            <w:r w:rsidRPr="00F7382D">
              <w:rPr>
                <w:sz w:val="24"/>
                <w:szCs w:val="24"/>
              </w:rPr>
              <w:t>px</w:t>
            </w:r>
          </w:p>
        </w:tc>
        <w:tc>
          <w:tcPr>
            <w:tcW w:w="3718" w:type="dxa"/>
          </w:tcPr>
          <w:p w14:paraId="7480704B" w14:textId="77777777" w:rsidR="00360251" w:rsidRDefault="00360251" w:rsidP="00192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Regular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Bold</w:t>
            </w:r>
          </w:p>
        </w:tc>
      </w:tr>
    </w:tbl>
    <w:p w14:paraId="480B10B3" w14:textId="77777777" w:rsidR="00360251" w:rsidRDefault="00360251" w:rsidP="00360251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07E13F59" w14:textId="6BF1547E" w:rsidR="00360251" w:rsidRPr="00360251" w:rsidRDefault="00360251" w:rsidP="00360251">
      <w:pPr>
        <w:spacing w:after="0" w:line="360" w:lineRule="exact"/>
        <w:ind w:firstLine="851"/>
        <w:jc w:val="both"/>
      </w:pPr>
      <w:r w:rsidRPr="00360251">
        <w:t xml:space="preserve">На мобильных устройствах параметры типографики подвергаются адаптивной коррекции: размеры шрифтов пропорционально уменьшаются в соответствии с медиа-запросами, что позволяет сохранить высокий уровень эргономики текста и удобство чтения при переключении между различными разрешениями экрана. Данный подход обеспечивает целостность визуального восприятия контента и </w:t>
      </w:r>
      <w:r w:rsidRPr="00360251">
        <w:lastRenderedPageBreak/>
        <w:t>поддерживает фирменный стиль сервиса независимо от используемого пользователем устройства.</w:t>
      </w:r>
    </w:p>
    <w:p w14:paraId="50D96999" w14:textId="77777777" w:rsidR="00360251" w:rsidRDefault="00360251" w:rsidP="00360251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40387C2A" w14:textId="31A2A7C5" w:rsidR="002E3073" w:rsidRDefault="00511732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Схема</w:t>
      </w:r>
      <w:r w:rsidR="002E3073">
        <w:rPr>
          <w:b/>
          <w:bCs/>
        </w:rPr>
        <w:t xml:space="preserve"> </w:t>
      </w:r>
      <w:r w:rsidR="002E3073" w:rsidRPr="00CF7AB0">
        <w:rPr>
          <w:b/>
          <w:bCs/>
        </w:rPr>
        <w:t>сайта</w:t>
      </w:r>
    </w:p>
    <w:p w14:paraId="4AD7A959" w14:textId="77777777" w:rsidR="00511732" w:rsidRPr="00CF7AB0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6BF78715" w14:textId="77777777" w:rsidR="00360251" w:rsidRDefault="00360251" w:rsidP="00360251">
      <w:pPr>
        <w:spacing w:after="0" w:line="360" w:lineRule="exact"/>
        <w:ind w:firstLine="851"/>
        <w:jc w:val="both"/>
      </w:pPr>
      <w:r w:rsidRPr="006B7B7F">
        <w:t>Модульная сетка сайта представлена в Приложении А. Схема сайта представляет собой блочную структуру, состоящую из</w:t>
      </w:r>
      <w:r>
        <w:t xml:space="preserve"> 9</w:t>
      </w:r>
      <w:r w:rsidRPr="006B7B7F">
        <w:t xml:space="preserve"> </w:t>
      </w:r>
      <w:r>
        <w:t>разделов</w:t>
      </w:r>
      <w:r w:rsidRPr="006B7B7F">
        <w:t>:</w:t>
      </w:r>
    </w:p>
    <w:p w14:paraId="12061DF4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 w:rsidRPr="00561BEB">
        <w:t>шапка сайта</w:t>
      </w:r>
      <w:r>
        <w:t xml:space="preserve"> – </w:t>
      </w:r>
      <w:r w:rsidRPr="00FC38C7">
        <w:t>логотип «</w:t>
      </w:r>
      <w:proofErr w:type="spellStart"/>
      <w:r w:rsidRPr="00FC38C7">
        <w:t>fotoprokat</w:t>
      </w:r>
      <w:proofErr w:type="spellEnd"/>
      <w:r w:rsidRPr="00FC38C7">
        <w:t xml:space="preserve"> 24», номер телефона с пометкой «круглосуточно», иконки избранного, сравнения, корзины, поиска и профиль пользователя.</w:t>
      </w:r>
    </w:p>
    <w:p w14:paraId="0FB7CDB8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 xml:space="preserve">главное меню – </w:t>
      </w:r>
      <w:r w:rsidRPr="00FC38C7">
        <w:t>крупный рекламный баннер с текстом «Аренда фото и видео оборудования» и блоком преимуществ: «самый большой выбор техники», «быстрое оформление заказа», «можно забрать заказ в пункте выдачи», «доставка по Москве», «оплата картой и наличными».</w:t>
      </w:r>
    </w:p>
    <w:p w14:paraId="195BC88A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 xml:space="preserve">раздел «Популярные товары» – </w:t>
      </w:r>
      <w:r w:rsidRPr="00FC38C7">
        <w:t>карточки с товарами, каждая из которых содержит фотокамеры, название модели, цены за сутки, выходные, неделю и месяц, а также две кнопки: «Подробнее» и «В корзину».</w:t>
      </w:r>
      <w:r>
        <w:t xml:space="preserve"> </w:t>
      </w:r>
    </w:p>
    <w:p w14:paraId="71290E8D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 xml:space="preserve">раздел «Вы ищете что-то конкретное?»  – </w:t>
      </w:r>
      <w:r w:rsidRPr="00FC38C7">
        <w:t>включает строку поиска, расположенную в верхней части блока, а ниже размещены пять карточек с изображениями и подписями, каждая из которых представляет отдельную категорию товаров и содержит краткое описание и цену.</w:t>
      </w:r>
    </w:p>
    <w:p w14:paraId="4F202ECF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 xml:space="preserve">раздел «Зарабатывайте вместе с нами» </w:t>
      </w:r>
      <w:r w:rsidRPr="00FC38C7">
        <w:t>– информационный блок с заголовком и описанием о возможности сдавать свою технику через сервис. Ниже размещены четыре карточки с иконками и краткими преимуществами сотрудничества, а внизу находится кнопка для отправки заявки.</w:t>
      </w:r>
    </w:p>
    <w:p w14:paraId="20B09125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 xml:space="preserve">раздел «Новости компании» – </w:t>
      </w:r>
      <w:r w:rsidRPr="002B1652">
        <w:t>блок с тремя новостными карточками, каждая из которых содержит дату, заголовок, краткое описание и изображение. Внизу размещена кнопка для перехода ко всем новостям.</w:t>
      </w:r>
    </w:p>
    <w:p w14:paraId="30BCF908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раздел «С кем мы работаем» –</w:t>
      </w:r>
      <w:r>
        <w:rPr>
          <w:b/>
          <w:bCs/>
        </w:rPr>
        <w:t xml:space="preserve"> </w:t>
      </w:r>
      <w:r w:rsidRPr="00541BBC">
        <w:t>блок с картой и четырьмя карточками организаций, каждая из которых содержит название компании, адрес и ссылку на сайт.</w:t>
      </w:r>
    </w:p>
    <w:p w14:paraId="5CAA7169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 xml:space="preserve">раздел «подпишись» – </w:t>
      </w:r>
      <w:r w:rsidRPr="00541BBC">
        <w:t xml:space="preserve">блок с формой подписки, включающий поле для ввода </w:t>
      </w:r>
      <w:proofErr w:type="spellStart"/>
      <w:r w:rsidRPr="00541BBC">
        <w:t>e</w:t>
      </w:r>
      <w:r w:rsidRPr="00541BBC">
        <w:noBreakHyphen/>
        <w:t>mail</w:t>
      </w:r>
      <w:proofErr w:type="spellEnd"/>
      <w:r w:rsidRPr="00541BBC">
        <w:t xml:space="preserve"> и кнопку «подписаться», а также кнопку для заказа обратного звонка, расположенную справа.</w:t>
      </w:r>
    </w:p>
    <w:p w14:paraId="11CDAA41" w14:textId="77777777" w:rsidR="00360251" w:rsidRDefault="00360251">
      <w:pPr>
        <w:pStyle w:val="af1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 xml:space="preserve">подвал сайта – </w:t>
      </w:r>
      <w:r w:rsidRPr="00105358">
        <w:t>содержит логотип сервиса, краткое описание компании, контактный телефон, адрес, а также иконки социальных сетей и логотипы доступных способов оплаты.</w:t>
      </w:r>
    </w:p>
    <w:p w14:paraId="2F9DA870" w14:textId="77777777" w:rsidR="00655A13" w:rsidRDefault="00655A13" w:rsidP="00655A13">
      <w:pPr>
        <w:pStyle w:val="af1"/>
        <w:tabs>
          <w:tab w:val="left" w:pos="1134"/>
        </w:tabs>
        <w:spacing w:after="0" w:line="360" w:lineRule="exact"/>
        <w:ind w:left="851"/>
        <w:jc w:val="both"/>
      </w:pPr>
    </w:p>
    <w:p w14:paraId="4D99072D" w14:textId="1D308CED" w:rsidR="002E3073" w:rsidRDefault="00511732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2E3073" w:rsidRPr="00CF7AB0">
        <w:rPr>
          <w:b/>
          <w:bCs/>
        </w:rPr>
        <w:t>Навигация</w:t>
      </w:r>
    </w:p>
    <w:p w14:paraId="5C0B2E1B" w14:textId="77777777" w:rsidR="00511732" w:rsidRPr="00CF7AB0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3B181912" w14:textId="77777777" w:rsidR="00AE4BAA" w:rsidRPr="00AE4BAA" w:rsidRDefault="00AE4BAA" w:rsidP="00AE4BAA">
      <w:pPr>
        <w:spacing w:after="0" w:line="360" w:lineRule="exact"/>
        <w:ind w:firstLine="851"/>
        <w:jc w:val="both"/>
      </w:pPr>
      <w:r w:rsidRPr="00AE4BAA">
        <w:t>Навигация сайта «</w:t>
      </w:r>
      <w:proofErr w:type="spellStart"/>
      <w:r w:rsidRPr="00AE4BAA">
        <w:t>Fotoprokat</w:t>
      </w:r>
      <w:proofErr w:type="spellEnd"/>
      <w:r w:rsidRPr="00AE4BAA">
        <w:t xml:space="preserve"> 24» реализована в виде централизованного меню, доступ к которому осуществляется через кнопку-гамбургер, унифицированную для всех типов устройств — от десктопных компьютеров до планшетов и смартфонов. При взаимодействии с кнопкой открывается вертикальная панель, содержащая структурированный список разделов каталога: «Камеры», «Оптика», «Операторское оборудование», «Свет», «Звуковое оборудование», «Для трансляций», «Специальное оборудование», «Аксессуары» и «Новинки в прокате».</w:t>
      </w:r>
    </w:p>
    <w:p w14:paraId="26868B20" w14:textId="77777777" w:rsidR="00AE4BAA" w:rsidRPr="00AE4BAA" w:rsidRDefault="00AE4BAA" w:rsidP="00AE4BAA">
      <w:pPr>
        <w:spacing w:after="0" w:line="360" w:lineRule="exact"/>
        <w:ind w:firstLine="851"/>
        <w:jc w:val="both"/>
      </w:pPr>
      <w:r w:rsidRPr="00AE4BAA">
        <w:t>Дополнительно навигационная панель включает блок информационных страниц: «Как это работает», «Правила аренды», «Доставка и оплата», «Вопросы и ответы», «О компании», «Новости», «Сотрудничество», «Договор оферты» и «Контакты». Использование единого формата навигации для всех разрешений экрана обеспечивает консистентный пользовательский опыт (UX), позволяя посетителю сохранять привычную модель взаимодействия с ресурсом независимо от используемого устройства. Данное решение также существенно упрощает поддержку и развитие интерфейса, исключая необходимость дублирования логики отображения для разных версий сайта.</w:t>
      </w:r>
    </w:p>
    <w:p w14:paraId="3A1A34CA" w14:textId="74B6CC42" w:rsidR="002E3073" w:rsidRDefault="002E3073" w:rsidP="002E3073">
      <w:pPr>
        <w:spacing w:after="0" w:line="360" w:lineRule="exact"/>
        <w:jc w:val="both"/>
      </w:pPr>
    </w:p>
    <w:p w14:paraId="1A680912" w14:textId="6A9B20C2" w:rsidR="002E3073" w:rsidRDefault="00511732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Иконки</w:t>
      </w:r>
    </w:p>
    <w:p w14:paraId="2D988F4D" w14:textId="77777777" w:rsidR="00511732" w:rsidRPr="00CF7AB0" w:rsidRDefault="00511732" w:rsidP="00511732">
      <w:pPr>
        <w:pStyle w:val="af1"/>
        <w:spacing w:after="0" w:line="360" w:lineRule="exact"/>
        <w:ind w:left="709"/>
        <w:jc w:val="both"/>
        <w:rPr>
          <w:b/>
          <w:bCs/>
        </w:rPr>
      </w:pPr>
    </w:p>
    <w:p w14:paraId="712B22DC" w14:textId="77777777" w:rsidR="00AE4BAA" w:rsidRPr="00AE4BAA" w:rsidRDefault="00AE4BAA" w:rsidP="008E6D9A">
      <w:pPr>
        <w:pStyle w:val="af1"/>
        <w:spacing w:after="0" w:line="360" w:lineRule="exact"/>
        <w:ind w:left="0" w:firstLine="851"/>
        <w:jc w:val="both"/>
      </w:pPr>
      <w:r w:rsidRPr="00AE4BAA">
        <w:t>На рисунках 2–18 представлены основные иконки, используемые в разрабатываемом интерфейсе сайта «</w:t>
      </w:r>
      <w:proofErr w:type="spellStart"/>
      <w:r w:rsidRPr="00AE4BAA">
        <w:t>Fotoprokat</w:t>
      </w:r>
      <w:proofErr w:type="spellEnd"/>
      <w:r w:rsidRPr="00AE4BAA">
        <w:t xml:space="preserve"> 24». Графические элементы применяются для обозначения ключевых функциональных узлов: навигации по каталогу, управления корзиной заказов, личного кабинета, способов доставки и оплаты, а также для идентификации разделов поддержки клиентов и социальных сетей.</w:t>
      </w:r>
    </w:p>
    <w:p w14:paraId="1011182B" w14:textId="1B40C47A" w:rsidR="008E6D9A" w:rsidRDefault="00AE4BAA" w:rsidP="008E6D9A">
      <w:pPr>
        <w:pStyle w:val="af1"/>
        <w:spacing w:after="0" w:line="360" w:lineRule="exact"/>
        <w:ind w:left="0" w:firstLine="851"/>
        <w:rPr>
          <w:noProof/>
        </w:rPr>
      </w:pPr>
      <w:r w:rsidRPr="00AE4BAA">
        <w:t>Каждая иконка выполнена в единой стилистике, что обеспечивает визуальную гармонию и интуитивную понятность интерфейса. Выбор графических примитивов обусловлен необходимостью быстрой считываемости информации пользователем в условиях адаптивного веб-дизайна, где размер элементов может варьироваться в зависимости от устройства. Использование векторных форматов изображений гарантирует чёткость отображения иконок на дисплеях с высокой плотностью пикселей (</w:t>
      </w:r>
      <w:proofErr w:type="spellStart"/>
      <w:r w:rsidRPr="00AE4BAA">
        <w:t>Retina</w:t>
      </w:r>
      <w:proofErr w:type="spellEnd"/>
      <w:r w:rsidRPr="00AE4BAA">
        <w:t>), способствуя поддержанию высокого качества визуального представления бренда.</w:t>
      </w:r>
      <w:r w:rsidR="008E6D9A" w:rsidRPr="008E6D9A">
        <w:rPr>
          <w:noProof/>
        </w:rPr>
        <w:t xml:space="preserve"> </w:t>
      </w:r>
    </w:p>
    <w:p w14:paraId="6DF69C0F" w14:textId="1EBE37F7" w:rsidR="008E6D9A" w:rsidRDefault="008E6D9A" w:rsidP="008E6D9A">
      <w:pPr>
        <w:pStyle w:val="af1"/>
        <w:spacing w:after="0" w:line="360" w:lineRule="exact"/>
        <w:ind w:left="0" w:firstLine="851"/>
        <w:rPr>
          <w:noProof/>
        </w:rPr>
      </w:pPr>
      <w:r w:rsidRPr="003474DC">
        <w:rPr>
          <w:noProof/>
        </w:rPr>
        <w:drawing>
          <wp:anchor distT="0" distB="0" distL="114300" distR="114300" simplePos="0" relativeHeight="251705344" behindDoc="0" locked="0" layoutInCell="1" allowOverlap="1" wp14:anchorId="77DAB953" wp14:editId="19578AB5">
            <wp:simplePos x="0" y="0"/>
            <wp:positionH relativeFrom="margin">
              <wp:posOffset>2994660</wp:posOffset>
            </wp:positionH>
            <wp:positionV relativeFrom="paragraph">
              <wp:posOffset>252095</wp:posOffset>
            </wp:positionV>
            <wp:extent cx="371475" cy="352425"/>
            <wp:effectExtent l="0" t="0" r="9525" b="9525"/>
            <wp:wrapTopAndBottom/>
            <wp:docPr id="152595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4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85003" w14:textId="77777777" w:rsidR="008E6D9A" w:rsidRDefault="008E6D9A" w:rsidP="008E6D9A">
      <w:pPr>
        <w:spacing w:after="0" w:line="360" w:lineRule="exact"/>
        <w:ind w:firstLine="2835"/>
      </w:pPr>
      <w:r>
        <w:t>Рисунок 2 – Иконка «Избранное»</w:t>
      </w:r>
    </w:p>
    <w:p w14:paraId="44BF6426" w14:textId="77777777" w:rsidR="008E6D9A" w:rsidRDefault="008E6D9A" w:rsidP="008E6D9A">
      <w:pPr>
        <w:spacing w:after="0" w:line="360" w:lineRule="exact"/>
        <w:ind w:firstLine="2835"/>
      </w:pPr>
    </w:p>
    <w:p w14:paraId="3B2286E4" w14:textId="1CF22BDA" w:rsidR="008E6D9A" w:rsidRDefault="008E6D9A" w:rsidP="008E6D9A">
      <w:pPr>
        <w:spacing w:after="0" w:line="360" w:lineRule="exact"/>
        <w:ind w:firstLine="2835"/>
      </w:pPr>
      <w:r w:rsidRPr="000F2794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214688F" wp14:editId="54B91A84">
            <wp:simplePos x="0" y="0"/>
            <wp:positionH relativeFrom="margin">
              <wp:posOffset>2902585</wp:posOffset>
            </wp:positionH>
            <wp:positionV relativeFrom="paragraph">
              <wp:posOffset>817880</wp:posOffset>
            </wp:positionV>
            <wp:extent cx="495300" cy="485775"/>
            <wp:effectExtent l="0" t="0" r="0" b="9525"/>
            <wp:wrapTopAndBottom/>
            <wp:docPr id="201941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15740" name=""/>
                    <pic:cNvPicPr/>
                  </pic:nvPicPr>
                  <pic:blipFill rotWithShape="1">
                    <a:blip r:embed="rId10"/>
                    <a:srcRect r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474DC">
        <w:rPr>
          <w:noProof/>
        </w:rPr>
        <w:drawing>
          <wp:anchor distT="0" distB="0" distL="114300" distR="114300" simplePos="0" relativeHeight="251692032" behindDoc="0" locked="0" layoutInCell="1" allowOverlap="1" wp14:anchorId="4B415253" wp14:editId="240014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2001" cy="352474"/>
            <wp:effectExtent l="0" t="0" r="0" b="0"/>
            <wp:wrapTopAndBottom/>
            <wp:docPr id="77487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0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3 – Иконка «Сравнение»</w:t>
      </w:r>
    </w:p>
    <w:p w14:paraId="369D9FC9" w14:textId="372B8DF8" w:rsidR="008E6D9A" w:rsidRDefault="008E6D9A" w:rsidP="008E6D9A">
      <w:pPr>
        <w:spacing w:after="0" w:line="360" w:lineRule="exact"/>
      </w:pPr>
    </w:p>
    <w:p w14:paraId="5807BC62" w14:textId="0F28F553" w:rsidR="008E6D9A" w:rsidRDefault="008E6D9A" w:rsidP="008E6D9A">
      <w:pPr>
        <w:spacing w:after="0" w:line="360" w:lineRule="exact"/>
        <w:ind w:firstLine="2977"/>
      </w:pPr>
      <w:r>
        <w:t>Рисунок 4 – Иконка «Корзина»</w:t>
      </w:r>
    </w:p>
    <w:p w14:paraId="3BD2D7B0" w14:textId="31581F76" w:rsidR="008E6D9A" w:rsidRDefault="008E6D9A" w:rsidP="008E6D9A">
      <w:pPr>
        <w:spacing w:after="0" w:line="360" w:lineRule="exact"/>
        <w:ind w:firstLine="2835"/>
      </w:pPr>
      <w:r w:rsidRPr="000F2794">
        <w:rPr>
          <w:noProof/>
        </w:rPr>
        <w:drawing>
          <wp:anchor distT="0" distB="0" distL="114300" distR="114300" simplePos="0" relativeHeight="251687936" behindDoc="0" locked="0" layoutInCell="1" allowOverlap="1" wp14:anchorId="060B002C" wp14:editId="09BA1184">
            <wp:simplePos x="0" y="0"/>
            <wp:positionH relativeFrom="margin">
              <wp:posOffset>2969260</wp:posOffset>
            </wp:positionH>
            <wp:positionV relativeFrom="paragraph">
              <wp:posOffset>230505</wp:posOffset>
            </wp:positionV>
            <wp:extent cx="352425" cy="323850"/>
            <wp:effectExtent l="0" t="0" r="9525" b="0"/>
            <wp:wrapTopAndBottom/>
            <wp:docPr id="109590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5551" name=""/>
                    <pic:cNvPicPr/>
                  </pic:nvPicPr>
                  <pic:blipFill rotWithShape="1">
                    <a:blip r:embed="rId12"/>
                    <a:srcRect l="22034" t="20370" r="15254" b="1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95DD8" w14:textId="7547FC17" w:rsidR="008E6D9A" w:rsidRDefault="008E6D9A" w:rsidP="008E6D9A">
      <w:pPr>
        <w:spacing w:after="0" w:line="360" w:lineRule="exact"/>
        <w:ind w:firstLine="3119"/>
      </w:pPr>
      <w:r w:rsidRPr="000F2794">
        <w:rPr>
          <w:noProof/>
        </w:rPr>
        <w:drawing>
          <wp:anchor distT="0" distB="0" distL="114300" distR="114300" simplePos="0" relativeHeight="251688960" behindDoc="0" locked="0" layoutInCell="1" allowOverlap="1" wp14:anchorId="2DF3C7E0" wp14:editId="1D42A099">
            <wp:simplePos x="0" y="0"/>
            <wp:positionH relativeFrom="margin">
              <wp:posOffset>2976245</wp:posOffset>
            </wp:positionH>
            <wp:positionV relativeFrom="paragraph">
              <wp:posOffset>788035</wp:posOffset>
            </wp:positionV>
            <wp:extent cx="343535" cy="314325"/>
            <wp:effectExtent l="0" t="0" r="0" b="9525"/>
            <wp:wrapTopAndBottom/>
            <wp:docPr id="124845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282" name=""/>
                    <pic:cNvPicPr/>
                  </pic:nvPicPr>
                  <pic:blipFill rotWithShape="1">
                    <a:blip r:embed="rId13"/>
                    <a:srcRect l="21429" t="22806" r="16071" b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5 – Иконка «Поиск»</w:t>
      </w:r>
    </w:p>
    <w:p w14:paraId="5681F851" w14:textId="7C12B8C9" w:rsidR="008E6D9A" w:rsidRDefault="008E6D9A" w:rsidP="008E6D9A">
      <w:pPr>
        <w:spacing w:after="0" w:line="360" w:lineRule="exact"/>
        <w:ind w:firstLine="2835"/>
      </w:pPr>
    </w:p>
    <w:p w14:paraId="532014E4" w14:textId="6305DA13" w:rsidR="008E6D9A" w:rsidRDefault="008E6D9A" w:rsidP="008E6D9A">
      <w:pPr>
        <w:spacing w:after="0" w:line="360" w:lineRule="exact"/>
        <w:ind w:firstLine="3119"/>
      </w:pPr>
      <w:r w:rsidRPr="00245147">
        <w:rPr>
          <w:noProof/>
        </w:rPr>
        <w:drawing>
          <wp:anchor distT="0" distB="0" distL="114300" distR="114300" simplePos="0" relativeHeight="251691008" behindDoc="0" locked="0" layoutInCell="1" allowOverlap="1" wp14:anchorId="624F19E1" wp14:editId="00484B5B">
            <wp:simplePos x="0" y="0"/>
            <wp:positionH relativeFrom="margin">
              <wp:posOffset>2954020</wp:posOffset>
            </wp:positionH>
            <wp:positionV relativeFrom="paragraph">
              <wp:posOffset>789940</wp:posOffset>
            </wp:positionV>
            <wp:extent cx="361950" cy="377190"/>
            <wp:effectExtent l="0" t="0" r="0" b="3810"/>
            <wp:wrapTopAndBottom/>
            <wp:docPr id="77229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96626" name=""/>
                    <pic:cNvPicPr/>
                  </pic:nvPicPr>
                  <pic:blipFill rotWithShape="1">
                    <a:blip r:embed="rId14"/>
                    <a:srcRect l="16418" t="10606" r="13432" b="1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7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6 – Иконка «Профиль»</w:t>
      </w:r>
    </w:p>
    <w:p w14:paraId="10CE4406" w14:textId="54D74F30" w:rsidR="008E6D9A" w:rsidRDefault="008E6D9A" w:rsidP="008E6D9A">
      <w:pPr>
        <w:spacing w:after="0" w:line="360" w:lineRule="exact"/>
        <w:ind w:firstLine="2835"/>
      </w:pPr>
    </w:p>
    <w:p w14:paraId="541461CF" w14:textId="04689399" w:rsidR="008E6D9A" w:rsidRDefault="008E6D9A" w:rsidP="008E6D9A">
      <w:pPr>
        <w:spacing w:after="0" w:line="360" w:lineRule="exact"/>
        <w:ind w:firstLine="3119"/>
      </w:pPr>
      <w:r w:rsidRPr="00780653">
        <w:rPr>
          <w:noProof/>
        </w:rPr>
        <w:drawing>
          <wp:anchor distT="0" distB="0" distL="114300" distR="114300" simplePos="0" relativeHeight="251693056" behindDoc="0" locked="0" layoutInCell="1" allowOverlap="1" wp14:anchorId="25509D55" wp14:editId="1A5AA42C">
            <wp:simplePos x="0" y="0"/>
            <wp:positionH relativeFrom="margin">
              <wp:posOffset>2944495</wp:posOffset>
            </wp:positionH>
            <wp:positionV relativeFrom="paragraph">
              <wp:posOffset>843915</wp:posOffset>
            </wp:positionV>
            <wp:extent cx="380365" cy="364490"/>
            <wp:effectExtent l="0" t="0" r="635" b="0"/>
            <wp:wrapTopAndBottom/>
            <wp:docPr id="160654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8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36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7 – Иконка «</w:t>
      </w:r>
      <w:r w:rsidRPr="00780653">
        <w:t>Каталог</w:t>
      </w:r>
      <w:r>
        <w:t>»</w:t>
      </w:r>
    </w:p>
    <w:p w14:paraId="2CF934EA" w14:textId="132B6FB1" w:rsidR="008E6D9A" w:rsidRDefault="008E6D9A" w:rsidP="008E6D9A">
      <w:pPr>
        <w:spacing w:after="0" w:line="360" w:lineRule="exact"/>
      </w:pPr>
    </w:p>
    <w:p w14:paraId="6F6FD25E" w14:textId="150E0845" w:rsidR="008E6D9A" w:rsidRDefault="008E6D9A" w:rsidP="008E6D9A">
      <w:pPr>
        <w:spacing w:after="0" w:line="360" w:lineRule="exact"/>
        <w:ind w:firstLine="2410"/>
      </w:pPr>
      <w:r w:rsidRPr="009205F6">
        <w:rPr>
          <w:noProof/>
        </w:rPr>
        <w:drawing>
          <wp:anchor distT="0" distB="0" distL="114300" distR="114300" simplePos="0" relativeHeight="251694080" behindDoc="0" locked="0" layoutInCell="1" allowOverlap="1" wp14:anchorId="2D54A7EC" wp14:editId="3DD0E32A">
            <wp:simplePos x="0" y="0"/>
            <wp:positionH relativeFrom="margin">
              <wp:posOffset>2936875</wp:posOffset>
            </wp:positionH>
            <wp:positionV relativeFrom="paragraph">
              <wp:posOffset>828040</wp:posOffset>
            </wp:positionV>
            <wp:extent cx="426720" cy="381000"/>
            <wp:effectExtent l="0" t="0" r="0" b="0"/>
            <wp:wrapTopAndBottom/>
            <wp:docPr id="206640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04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8 – Иконка «</w:t>
      </w:r>
      <w:r w:rsidRPr="00780653">
        <w:t>Быстрое оформление</w:t>
      </w:r>
      <w:r>
        <w:t>»</w:t>
      </w:r>
    </w:p>
    <w:p w14:paraId="2FE6466D" w14:textId="32E1A1EE" w:rsidR="008E6D9A" w:rsidRPr="006B7B7F" w:rsidRDefault="008E6D9A" w:rsidP="008E6D9A">
      <w:pPr>
        <w:spacing w:after="0" w:line="360" w:lineRule="exact"/>
      </w:pPr>
    </w:p>
    <w:p w14:paraId="30289B31" w14:textId="4C7D5CBC" w:rsidR="008E6D9A" w:rsidRPr="006B7B7F" w:rsidRDefault="008E6D9A" w:rsidP="008E6D9A">
      <w:pPr>
        <w:spacing w:after="0" w:line="360" w:lineRule="exact"/>
        <w:ind w:firstLine="2552"/>
      </w:pPr>
      <w:r w:rsidRPr="009205F6">
        <w:rPr>
          <w:noProof/>
        </w:rPr>
        <w:drawing>
          <wp:anchor distT="0" distB="0" distL="114300" distR="114300" simplePos="0" relativeHeight="251695104" behindDoc="0" locked="0" layoutInCell="1" allowOverlap="1" wp14:anchorId="509C1537" wp14:editId="03E63DFF">
            <wp:simplePos x="0" y="0"/>
            <wp:positionH relativeFrom="margin">
              <wp:posOffset>2940685</wp:posOffset>
            </wp:positionH>
            <wp:positionV relativeFrom="paragraph">
              <wp:posOffset>842645</wp:posOffset>
            </wp:positionV>
            <wp:extent cx="412750" cy="381000"/>
            <wp:effectExtent l="0" t="0" r="6350" b="0"/>
            <wp:wrapTopAndBottom/>
            <wp:docPr id="630591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1081" name=""/>
                    <pic:cNvPicPr/>
                  </pic:nvPicPr>
                  <pic:blipFill rotWithShape="1">
                    <a:blip r:embed="rId17"/>
                    <a:srcRect l="10345" t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9 – Иконка «Пункт выдачи»</w:t>
      </w:r>
    </w:p>
    <w:p w14:paraId="20D6673E" w14:textId="608E41C0" w:rsidR="008E6D9A" w:rsidRDefault="008E6D9A" w:rsidP="008E6D9A">
      <w:pPr>
        <w:spacing w:after="0" w:line="360" w:lineRule="exact"/>
      </w:pPr>
    </w:p>
    <w:p w14:paraId="5C437117" w14:textId="46F8A2F2" w:rsidR="008E6D9A" w:rsidRPr="006B7B7F" w:rsidRDefault="008E6D9A" w:rsidP="008E6D9A">
      <w:pPr>
        <w:spacing w:after="0" w:line="360" w:lineRule="exact"/>
        <w:ind w:firstLine="2977"/>
      </w:pPr>
      <w:r w:rsidRPr="009F3ED9">
        <w:rPr>
          <w:noProof/>
        </w:rPr>
        <w:drawing>
          <wp:anchor distT="0" distB="0" distL="114300" distR="114300" simplePos="0" relativeHeight="251696128" behindDoc="0" locked="0" layoutInCell="1" allowOverlap="1" wp14:anchorId="464CCAF1" wp14:editId="0B94CEA1">
            <wp:simplePos x="0" y="0"/>
            <wp:positionH relativeFrom="margin">
              <wp:posOffset>2926715</wp:posOffset>
            </wp:positionH>
            <wp:positionV relativeFrom="paragraph">
              <wp:posOffset>840105</wp:posOffset>
            </wp:positionV>
            <wp:extent cx="447040" cy="371475"/>
            <wp:effectExtent l="0" t="0" r="0" b="9525"/>
            <wp:wrapTopAndBottom/>
            <wp:docPr id="147583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3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10 – Иконка «Доставка»</w:t>
      </w:r>
    </w:p>
    <w:p w14:paraId="225668B5" w14:textId="048D9779" w:rsidR="008E6D9A" w:rsidRDefault="008E6D9A" w:rsidP="008E6D9A">
      <w:pPr>
        <w:spacing w:after="0" w:line="360" w:lineRule="exact"/>
      </w:pPr>
    </w:p>
    <w:p w14:paraId="67FBAA10" w14:textId="2DE329BC" w:rsidR="008E6D9A" w:rsidRDefault="008E6D9A" w:rsidP="008E6D9A">
      <w:pPr>
        <w:spacing w:after="0" w:line="360" w:lineRule="exact"/>
        <w:ind w:firstLine="2977"/>
      </w:pPr>
      <w:r>
        <w:t>Рисунок 11 – Иконка «Оплата»</w:t>
      </w:r>
    </w:p>
    <w:p w14:paraId="3CB81E80" w14:textId="7EC4EFEE" w:rsidR="008E6D9A" w:rsidRDefault="00C207E9" w:rsidP="008E6D9A">
      <w:pPr>
        <w:spacing w:after="0" w:line="360" w:lineRule="exact"/>
      </w:pPr>
      <w:r w:rsidRPr="007437BA">
        <w:rPr>
          <w:noProof/>
        </w:rPr>
        <w:drawing>
          <wp:anchor distT="0" distB="0" distL="114300" distR="114300" simplePos="0" relativeHeight="251697152" behindDoc="0" locked="0" layoutInCell="1" allowOverlap="1" wp14:anchorId="5938ABCB" wp14:editId="6422C238">
            <wp:simplePos x="0" y="0"/>
            <wp:positionH relativeFrom="margin">
              <wp:align>center</wp:align>
            </wp:positionH>
            <wp:positionV relativeFrom="paragraph">
              <wp:posOffset>292422</wp:posOffset>
            </wp:positionV>
            <wp:extent cx="381000" cy="364631"/>
            <wp:effectExtent l="0" t="0" r="0" b="0"/>
            <wp:wrapTopAndBottom/>
            <wp:docPr id="87756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4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4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6E38C" w14:textId="3C46AA38" w:rsidR="00A246A6" w:rsidRDefault="008E6D9A" w:rsidP="008E6D9A">
      <w:pPr>
        <w:spacing w:after="0" w:line="360" w:lineRule="exact"/>
        <w:ind w:firstLine="2835"/>
      </w:pPr>
      <w:r>
        <w:t>Рисунок 12 – Иконка «Инвестиция»</w:t>
      </w:r>
    </w:p>
    <w:p w14:paraId="7DFCFE9B" w14:textId="77777777" w:rsidR="00A246A6" w:rsidRDefault="00A246A6">
      <w:r>
        <w:br w:type="page"/>
      </w:r>
    </w:p>
    <w:p w14:paraId="320463E7" w14:textId="0C31818F" w:rsidR="008E6D9A" w:rsidRDefault="00C659D1" w:rsidP="00CE691E">
      <w:pPr>
        <w:spacing w:after="0" w:line="360" w:lineRule="exact"/>
        <w:ind w:firstLine="2552"/>
      </w:pPr>
      <w:r w:rsidRPr="00BA776D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01CC60F3" wp14:editId="624408C3">
            <wp:simplePos x="0" y="0"/>
            <wp:positionH relativeFrom="margin">
              <wp:align>center</wp:align>
            </wp:positionH>
            <wp:positionV relativeFrom="paragraph">
              <wp:posOffset>885503</wp:posOffset>
            </wp:positionV>
            <wp:extent cx="390525" cy="390525"/>
            <wp:effectExtent l="0" t="0" r="9525" b="9525"/>
            <wp:wrapTopAndBottom/>
            <wp:docPr id="210657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78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6A6" w:rsidRPr="005F488B">
        <w:rPr>
          <w:noProof/>
        </w:rPr>
        <w:drawing>
          <wp:anchor distT="0" distB="0" distL="114300" distR="114300" simplePos="0" relativeHeight="251698176" behindDoc="0" locked="0" layoutInCell="1" allowOverlap="1" wp14:anchorId="6085CCC3" wp14:editId="41A1686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0050" cy="400050"/>
            <wp:effectExtent l="0" t="0" r="0" b="0"/>
            <wp:wrapTopAndBottom/>
            <wp:docPr id="171051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17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D9A">
        <w:t>Рисунок 13 – Иконка «Стабильный доход»</w:t>
      </w:r>
    </w:p>
    <w:p w14:paraId="6D795A13" w14:textId="740202C7" w:rsidR="008E6D9A" w:rsidRDefault="008E6D9A" w:rsidP="008E6D9A">
      <w:pPr>
        <w:spacing w:after="0" w:line="360" w:lineRule="exact"/>
      </w:pPr>
    </w:p>
    <w:p w14:paraId="63817DD7" w14:textId="54371471" w:rsidR="008E6D9A" w:rsidRDefault="008E6D9A" w:rsidP="008E6D9A">
      <w:pPr>
        <w:spacing w:after="0" w:line="360" w:lineRule="exact"/>
        <w:ind w:firstLine="2977"/>
      </w:pPr>
      <w:r>
        <w:t>Рисунок 14 – Иконка «Гарантия»</w:t>
      </w:r>
    </w:p>
    <w:p w14:paraId="79C59385" w14:textId="5427AFE1" w:rsidR="008E6D9A" w:rsidRDefault="00A246A6" w:rsidP="008E6D9A">
      <w:pPr>
        <w:spacing w:after="0" w:line="360" w:lineRule="exact"/>
      </w:pPr>
      <w:r w:rsidRPr="00251FA1">
        <w:rPr>
          <w:noProof/>
        </w:rPr>
        <w:drawing>
          <wp:anchor distT="0" distB="0" distL="114300" distR="114300" simplePos="0" relativeHeight="251700224" behindDoc="0" locked="0" layoutInCell="1" allowOverlap="1" wp14:anchorId="31DD6FD7" wp14:editId="667DAE03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446405" cy="276225"/>
            <wp:effectExtent l="0" t="0" r="0" b="9525"/>
            <wp:wrapTopAndBottom/>
            <wp:docPr id="146510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8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93D2B" w14:textId="59C907FB" w:rsidR="008E6D9A" w:rsidRDefault="008E6D9A" w:rsidP="008E6D9A">
      <w:pPr>
        <w:spacing w:after="0" w:line="360" w:lineRule="exact"/>
        <w:ind w:firstLine="2268"/>
      </w:pPr>
      <w:r>
        <w:t>Рисунок 15 – Иконка «Прозрачные выплаты»</w:t>
      </w:r>
    </w:p>
    <w:p w14:paraId="7C6C6B2A" w14:textId="10440925" w:rsidR="008E6D9A" w:rsidRDefault="00A246A6" w:rsidP="008E6D9A">
      <w:pPr>
        <w:spacing w:after="0" w:line="360" w:lineRule="exact"/>
        <w:ind w:firstLine="2268"/>
      </w:pPr>
      <w:r w:rsidRPr="00A54FCF">
        <w:rPr>
          <w:noProof/>
        </w:rPr>
        <w:drawing>
          <wp:anchor distT="0" distB="0" distL="114300" distR="114300" simplePos="0" relativeHeight="251703296" behindDoc="0" locked="0" layoutInCell="1" allowOverlap="1" wp14:anchorId="1E83827A" wp14:editId="1D1F8591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342900" cy="358775"/>
            <wp:effectExtent l="0" t="0" r="0" b="3175"/>
            <wp:wrapTopAndBottom/>
            <wp:docPr id="208299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3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83493" w14:textId="715DCE80" w:rsidR="008E6D9A" w:rsidRDefault="008E6D9A" w:rsidP="008E6D9A">
      <w:pPr>
        <w:spacing w:after="0" w:line="360" w:lineRule="exact"/>
        <w:ind w:firstLine="2268"/>
      </w:pPr>
      <w:r>
        <w:t>Рисунок 16 – Иконка «Заказать звонок»</w:t>
      </w:r>
    </w:p>
    <w:p w14:paraId="60E5D13A" w14:textId="36C7ED1A" w:rsidR="008E6D9A" w:rsidRDefault="00A246A6" w:rsidP="008E6D9A">
      <w:pPr>
        <w:spacing w:after="0" w:line="360" w:lineRule="exact"/>
        <w:ind w:firstLine="2268"/>
      </w:pPr>
      <w:r w:rsidRPr="00454232">
        <w:rPr>
          <w:noProof/>
        </w:rPr>
        <w:drawing>
          <wp:anchor distT="0" distB="0" distL="114300" distR="114300" simplePos="0" relativeHeight="251701248" behindDoc="0" locked="0" layoutInCell="1" allowOverlap="1" wp14:anchorId="195F7F7B" wp14:editId="37B159F9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1403350" cy="323850"/>
            <wp:effectExtent l="0" t="0" r="6350" b="0"/>
            <wp:wrapTopAndBottom/>
            <wp:docPr id="123468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96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89880" w14:textId="285677A1" w:rsidR="008E6D9A" w:rsidRDefault="008E6D9A" w:rsidP="008E6D9A">
      <w:pPr>
        <w:spacing w:after="0" w:line="360" w:lineRule="exact"/>
        <w:ind w:firstLine="2410"/>
      </w:pPr>
      <w:r>
        <w:t>Рисунок 17 – Иконки «Социальных сетей»</w:t>
      </w:r>
    </w:p>
    <w:p w14:paraId="581F5F0F" w14:textId="1838346E" w:rsidR="008E6D9A" w:rsidRDefault="00A246A6" w:rsidP="008E6D9A">
      <w:pPr>
        <w:spacing w:after="0" w:line="360" w:lineRule="exact"/>
        <w:ind w:firstLine="2268"/>
      </w:pPr>
      <w:r w:rsidRPr="00627BC9">
        <w:rPr>
          <w:noProof/>
        </w:rPr>
        <w:drawing>
          <wp:anchor distT="0" distB="0" distL="114300" distR="114300" simplePos="0" relativeHeight="251702272" behindDoc="0" locked="0" layoutInCell="1" allowOverlap="1" wp14:anchorId="458780E6" wp14:editId="2CDA94B4">
            <wp:simplePos x="0" y="0"/>
            <wp:positionH relativeFrom="margin">
              <wp:posOffset>2379980</wp:posOffset>
            </wp:positionH>
            <wp:positionV relativeFrom="paragraph">
              <wp:posOffset>247650</wp:posOffset>
            </wp:positionV>
            <wp:extent cx="1819275" cy="266700"/>
            <wp:effectExtent l="0" t="0" r="9525" b="0"/>
            <wp:wrapTopAndBottom/>
            <wp:docPr id="39212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7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EA654" w14:textId="77777777" w:rsidR="008E6D9A" w:rsidRDefault="008E6D9A" w:rsidP="008E6D9A">
      <w:pPr>
        <w:spacing w:after="0" w:line="360" w:lineRule="exact"/>
        <w:ind w:firstLine="2268"/>
      </w:pPr>
      <w:r>
        <w:t>Рисунок 18 – Иконки «Платёжных систем»</w:t>
      </w:r>
    </w:p>
    <w:p w14:paraId="0B9715D2" w14:textId="698FC339" w:rsidR="002E3073" w:rsidRPr="00CF7AB0" w:rsidRDefault="002E3073" w:rsidP="008E6D9A">
      <w:pPr>
        <w:pStyle w:val="af1"/>
        <w:spacing w:after="0" w:line="360" w:lineRule="exact"/>
        <w:ind w:left="0" w:firstLine="851"/>
        <w:jc w:val="both"/>
      </w:pPr>
    </w:p>
    <w:p w14:paraId="3E2CDC33" w14:textId="5C44A950" w:rsidR="002E3073" w:rsidRDefault="00511732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A14B19">
        <w:rPr>
          <w:b/>
          <w:bCs/>
        </w:rPr>
        <w:t>Кнопки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и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поля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ввода</w:t>
      </w:r>
    </w:p>
    <w:p w14:paraId="4396EDAE" w14:textId="77777777" w:rsidR="00511732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5F44EFA3" w14:textId="5D0FB0E4" w:rsidR="008E6D9A" w:rsidRDefault="00410CDD" w:rsidP="00410CDD">
      <w:pPr>
        <w:spacing w:after="0" w:line="360" w:lineRule="exact"/>
        <w:ind w:firstLine="851"/>
        <w:jc w:val="both"/>
      </w:pPr>
      <w:r w:rsidRPr="00B10160">
        <w:rPr>
          <w:noProof/>
        </w:rPr>
        <w:drawing>
          <wp:anchor distT="0" distB="0" distL="114300" distR="114300" simplePos="0" relativeHeight="251707392" behindDoc="0" locked="0" layoutInCell="1" allowOverlap="1" wp14:anchorId="6C1CD8B2" wp14:editId="1952384B">
            <wp:simplePos x="0" y="0"/>
            <wp:positionH relativeFrom="margin">
              <wp:align>center</wp:align>
            </wp:positionH>
            <wp:positionV relativeFrom="paragraph">
              <wp:posOffset>1682305</wp:posOffset>
            </wp:positionV>
            <wp:extent cx="2148840" cy="1158875"/>
            <wp:effectExtent l="0" t="0" r="3810" b="3175"/>
            <wp:wrapTopAndBottom/>
            <wp:docPr id="200764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40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D9A" w:rsidRPr="008E6D9A">
        <w:t>На рисунке 19 представлены интерактивные кнопки карточки товара: «Подробнее» и «В корзину». Кнопки имеют прямоугольную форму со скруглёнными углами. Кнопка «Подробнее» выполнена в нейтральной цветовой гамме, тогда как кнопка «В корзину» оформлена в фирменном зелёном цвете, что акцентирует внимание пользователя на целевом действии. Элементы расположены под блоком ценообразования и обеспечивают быстрый доступ к детализации характеристик техники и процессу оформления аренды.</w:t>
      </w:r>
    </w:p>
    <w:p w14:paraId="5FF42AAE" w14:textId="3E01F02C" w:rsidR="008E6D9A" w:rsidRDefault="008E6D9A" w:rsidP="00410CDD">
      <w:pPr>
        <w:spacing w:after="0" w:line="360" w:lineRule="exact"/>
        <w:jc w:val="center"/>
        <w:rPr>
          <w:noProof/>
        </w:rPr>
      </w:pPr>
      <w:r>
        <w:t>Рисунок 19 – Кнопки «Подробнее» и «В корзину»</w:t>
      </w:r>
    </w:p>
    <w:p w14:paraId="35164754" w14:textId="3B03CA25" w:rsidR="008E6D9A" w:rsidRDefault="008E6D9A" w:rsidP="008E6D9A">
      <w:pPr>
        <w:spacing w:after="0" w:line="360" w:lineRule="exact"/>
        <w:ind w:firstLine="851"/>
        <w:jc w:val="both"/>
      </w:pPr>
      <w:r w:rsidRPr="008E6D9A">
        <w:lastRenderedPageBreak/>
        <w:t>На рисунке 20 представлена кнопка «Перейти в каталог», выполненная в зелёном цвете, и поле ввода для поиска оборудования по наименованию. Поле поиска имеет прямоугольную форму со скруглёнными углами и визуально интегрировано с кнопкой закрытия, позволяющей оперативно свернуть блок. Данный интерфейсный узел обеспечивает быстрый навигационный доступ к иерархии категорий оборудования.</w:t>
      </w:r>
    </w:p>
    <w:p w14:paraId="32BB2D7E" w14:textId="1B6EB4B3" w:rsidR="008E6D9A" w:rsidRDefault="00C659D1" w:rsidP="008E6D9A">
      <w:pPr>
        <w:spacing w:after="0" w:line="360" w:lineRule="exact"/>
      </w:pPr>
      <w:r w:rsidRPr="003A5E61">
        <w:rPr>
          <w:noProof/>
        </w:rPr>
        <w:drawing>
          <wp:anchor distT="0" distB="0" distL="114300" distR="114300" simplePos="0" relativeHeight="251708416" behindDoc="0" locked="0" layoutInCell="1" allowOverlap="1" wp14:anchorId="2E4F17A9" wp14:editId="33ACB83C">
            <wp:simplePos x="0" y="0"/>
            <wp:positionH relativeFrom="margin">
              <wp:posOffset>1450283</wp:posOffset>
            </wp:positionH>
            <wp:positionV relativeFrom="paragraph">
              <wp:posOffset>277561</wp:posOffset>
            </wp:positionV>
            <wp:extent cx="3336925" cy="455295"/>
            <wp:effectExtent l="0" t="0" r="0" b="1905"/>
            <wp:wrapTopAndBottom/>
            <wp:docPr id="91403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32427" name=""/>
                    <pic:cNvPicPr/>
                  </pic:nvPicPr>
                  <pic:blipFill rotWithShape="1">
                    <a:blip r:embed="rId27"/>
                    <a:srcRect t="3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45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D1BA8" w14:textId="77777777" w:rsidR="008E6D9A" w:rsidRDefault="008E6D9A" w:rsidP="008E6D9A">
      <w:pPr>
        <w:spacing w:after="0" w:line="360" w:lineRule="exact"/>
        <w:jc w:val="center"/>
      </w:pPr>
      <w:r>
        <w:t>Рисунок 20 – Кнопки «Перейти в каталог», «Закрытие» и поле ввода</w:t>
      </w:r>
    </w:p>
    <w:p w14:paraId="44AAD08D" w14:textId="77777777" w:rsidR="008E6D9A" w:rsidRDefault="008E6D9A" w:rsidP="008E6D9A">
      <w:pPr>
        <w:spacing w:after="0" w:line="360" w:lineRule="exact"/>
        <w:rPr>
          <w:noProof/>
        </w:rPr>
      </w:pPr>
    </w:p>
    <w:p w14:paraId="680F86DD" w14:textId="7371FCB6" w:rsidR="008E6D9A" w:rsidRPr="000A6573" w:rsidRDefault="008E6D9A" w:rsidP="008E6D9A">
      <w:pPr>
        <w:spacing w:after="0" w:line="360" w:lineRule="exact"/>
        <w:ind w:firstLine="851"/>
        <w:jc w:val="both"/>
      </w:pPr>
      <w:r w:rsidRPr="008E6D9A">
        <w:t>На рисунке 21 представлена кнопка «Предложить свою технику», выполненная в зелёном цвете и расположенная в блоке преимуществ. Кнопка предназначена для перехода к специализированной форме размещения оборудования в каталоге. Под кнопкой размещены информационные блоки с иконками, которые визуально дополняют функционал, описывая выгоды сотрудничества с сервисом.</w:t>
      </w:r>
    </w:p>
    <w:p w14:paraId="36B5BDBA" w14:textId="77777777" w:rsidR="008E6D9A" w:rsidRDefault="008E6D9A" w:rsidP="008E6D9A">
      <w:pPr>
        <w:spacing w:after="0" w:line="360" w:lineRule="exact"/>
      </w:pPr>
      <w:r w:rsidRPr="002B1929">
        <w:rPr>
          <w:noProof/>
        </w:rPr>
        <w:drawing>
          <wp:anchor distT="0" distB="0" distL="114300" distR="114300" simplePos="0" relativeHeight="251709440" behindDoc="0" locked="0" layoutInCell="1" allowOverlap="1" wp14:anchorId="0A6026DD" wp14:editId="25BF96FF">
            <wp:simplePos x="0" y="0"/>
            <wp:positionH relativeFrom="margin">
              <wp:posOffset>2242820</wp:posOffset>
            </wp:positionH>
            <wp:positionV relativeFrom="paragraph">
              <wp:posOffset>293370</wp:posOffset>
            </wp:positionV>
            <wp:extent cx="1943100" cy="428625"/>
            <wp:effectExtent l="0" t="0" r="0" b="9525"/>
            <wp:wrapTopAndBottom/>
            <wp:docPr id="1523017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7080" name=""/>
                    <pic:cNvPicPr/>
                  </pic:nvPicPr>
                  <pic:blipFill rotWithShape="1">
                    <a:blip r:embed="rId28"/>
                    <a:srcRect l="3431" r="-3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3C628E" w14:textId="77777777" w:rsidR="008E6D9A" w:rsidRDefault="008E6D9A" w:rsidP="008E6D9A">
      <w:pPr>
        <w:spacing w:after="0" w:line="360" w:lineRule="exact"/>
        <w:jc w:val="center"/>
      </w:pPr>
      <w:r>
        <w:t>Рисунок 21 – Кнопка «Предложить свою технику»</w:t>
      </w:r>
    </w:p>
    <w:p w14:paraId="289DE78F" w14:textId="77777777" w:rsidR="008E6D9A" w:rsidRDefault="008E6D9A" w:rsidP="008E6D9A">
      <w:pPr>
        <w:spacing w:after="0" w:line="360" w:lineRule="exact"/>
      </w:pPr>
    </w:p>
    <w:p w14:paraId="4CC92A19" w14:textId="4C079CCE" w:rsidR="008E6D9A" w:rsidRDefault="008E6D9A" w:rsidP="008E6D9A">
      <w:pPr>
        <w:spacing w:after="0" w:line="360" w:lineRule="exact"/>
        <w:ind w:firstLine="851"/>
        <w:jc w:val="both"/>
      </w:pPr>
      <w:r w:rsidRPr="008E6D9A">
        <w:t>На рисунке 22 представлена кнопка «Все новости», оформленная в фирменном зелёном цвете. Элемент расположен под блоком новостных карточек и предназначен для перехода к архиву публикаций компании, обеспечивая удобную навигацию по разделу с актуальной информацией.</w:t>
      </w:r>
    </w:p>
    <w:p w14:paraId="5C60D00E" w14:textId="3E5D7796" w:rsidR="008E6D9A" w:rsidRDefault="008E6D9A" w:rsidP="008E6D9A">
      <w:pPr>
        <w:spacing w:after="0" w:line="360" w:lineRule="exact"/>
      </w:pPr>
      <w:r w:rsidRPr="00FD328D">
        <w:rPr>
          <w:noProof/>
        </w:rPr>
        <w:drawing>
          <wp:anchor distT="0" distB="0" distL="114300" distR="114300" simplePos="0" relativeHeight="251710464" behindDoc="0" locked="0" layoutInCell="1" allowOverlap="1" wp14:anchorId="42107CA5" wp14:editId="2A2CFB3F">
            <wp:simplePos x="0" y="0"/>
            <wp:positionH relativeFrom="margin">
              <wp:posOffset>2519045</wp:posOffset>
            </wp:positionH>
            <wp:positionV relativeFrom="paragraph">
              <wp:posOffset>302260</wp:posOffset>
            </wp:positionV>
            <wp:extent cx="1447800" cy="413385"/>
            <wp:effectExtent l="0" t="0" r="0" b="5715"/>
            <wp:wrapTopAndBottom/>
            <wp:docPr id="153619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94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A942A" w14:textId="4A8A8001" w:rsidR="008E6D9A" w:rsidRDefault="008E6D9A" w:rsidP="008E6D9A">
      <w:pPr>
        <w:spacing w:after="0" w:line="360" w:lineRule="exact"/>
        <w:jc w:val="center"/>
      </w:pPr>
      <w:r>
        <w:t>Рисунок 22 – Кнопка «Все новости»</w:t>
      </w:r>
    </w:p>
    <w:p w14:paraId="5BB2B206" w14:textId="58EB7786" w:rsidR="008E6D9A" w:rsidRDefault="008E6D9A" w:rsidP="008E6D9A">
      <w:pPr>
        <w:spacing w:after="0" w:line="360" w:lineRule="exact"/>
      </w:pPr>
    </w:p>
    <w:p w14:paraId="716474CE" w14:textId="5429EA81" w:rsidR="008E6D9A" w:rsidRDefault="008E6D9A" w:rsidP="008E6D9A">
      <w:pPr>
        <w:spacing w:after="0" w:line="360" w:lineRule="exact"/>
        <w:ind w:firstLine="851"/>
        <w:jc w:val="both"/>
        <w:rPr>
          <w:noProof/>
        </w:rPr>
      </w:pPr>
      <w:r w:rsidRPr="008E6D9A">
        <w:t xml:space="preserve">На рисунке 23 представлен блок подписки, включающий поле ввода </w:t>
      </w:r>
      <w:proofErr w:type="spellStart"/>
      <w:r w:rsidRPr="008E6D9A">
        <w:t>e-mail</w:t>
      </w:r>
      <w:proofErr w:type="spellEnd"/>
      <w:r w:rsidRPr="008E6D9A">
        <w:t xml:space="preserve"> адреса, кнопку «Подписаться» и кнопку «Заказать звонок». Все элементы выполнены в едином стилистическом ключе с использованием скруглённых углов. Кнопка «Подписаться» оформлена в зелёном цвете и обеспечивает передачу введённых данных на сервер, а кнопка «Заказать звонок» дополняет интерфейс инструментарием для оперативной связи с менеджером сервиса.</w:t>
      </w:r>
      <w:r w:rsidRPr="00F43015">
        <w:rPr>
          <w:noProof/>
        </w:rPr>
        <w:t xml:space="preserve"> </w:t>
      </w:r>
    </w:p>
    <w:p w14:paraId="35E200DE" w14:textId="77777777" w:rsidR="008E6D9A" w:rsidRDefault="008E6D9A" w:rsidP="008E6D9A">
      <w:pPr>
        <w:spacing w:after="0" w:line="360" w:lineRule="exact"/>
      </w:pPr>
      <w:r w:rsidRPr="00F43015"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17940AB0" wp14:editId="256AC3BA">
            <wp:simplePos x="0" y="0"/>
            <wp:positionH relativeFrom="column">
              <wp:posOffset>1203960</wp:posOffset>
            </wp:positionH>
            <wp:positionV relativeFrom="paragraph">
              <wp:posOffset>248920</wp:posOffset>
            </wp:positionV>
            <wp:extent cx="4219575" cy="295275"/>
            <wp:effectExtent l="0" t="0" r="9525" b="9525"/>
            <wp:wrapTopAndBottom/>
            <wp:docPr id="150392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25550" name=""/>
                    <pic:cNvPicPr/>
                  </pic:nvPicPr>
                  <pic:blipFill rotWithShape="1">
                    <a:blip r:embed="rId30"/>
                    <a:srcRect l="27378" t="9092" r="-8" b="-3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2DFA1" w14:textId="5C4EF01E" w:rsidR="008E6D9A" w:rsidRDefault="008E6D9A" w:rsidP="008E6D9A">
      <w:pPr>
        <w:spacing w:after="0" w:line="360" w:lineRule="exact"/>
        <w:jc w:val="center"/>
      </w:pPr>
      <w:r>
        <w:t>Рисунок 23 – П</w:t>
      </w:r>
      <w:r w:rsidRPr="00F43015">
        <w:t xml:space="preserve">оле ввода </w:t>
      </w:r>
      <w:proofErr w:type="spellStart"/>
      <w:r w:rsidRPr="00F43015">
        <w:t>e</w:t>
      </w:r>
      <w:r w:rsidRPr="00F43015">
        <w:noBreakHyphen/>
        <w:t>mail</w:t>
      </w:r>
      <w:proofErr w:type="spellEnd"/>
      <w:r>
        <w:t xml:space="preserve"> и кнопки </w:t>
      </w:r>
      <w:r w:rsidRPr="00F43015">
        <w:t>«Подписаться»</w:t>
      </w:r>
      <w:r>
        <w:t xml:space="preserve">, </w:t>
      </w:r>
      <w:r w:rsidRPr="00F43015">
        <w:t>«Заказать звонок»</w:t>
      </w:r>
    </w:p>
    <w:p w14:paraId="57A1AA73" w14:textId="77777777" w:rsidR="008E6D9A" w:rsidRPr="00C50B1E" w:rsidRDefault="008E6D9A" w:rsidP="008E6D9A">
      <w:pPr>
        <w:spacing w:after="0" w:line="360" w:lineRule="exact"/>
        <w:ind w:firstLine="851"/>
        <w:jc w:val="both"/>
      </w:pPr>
    </w:p>
    <w:p w14:paraId="6E3C7DC7" w14:textId="506D3F0F" w:rsidR="002E3073" w:rsidRDefault="00511732">
      <w:pPr>
        <w:pStyle w:val="af1"/>
        <w:numPr>
          <w:ilvl w:val="0"/>
          <w:numId w:val="5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B30B93" w:rsidRPr="00B30B93">
        <w:rPr>
          <w:b/>
          <w:bCs/>
        </w:rPr>
        <w:t>Компоненты</w:t>
      </w:r>
    </w:p>
    <w:p w14:paraId="0421D6EC" w14:textId="69E4310A" w:rsidR="001A108F" w:rsidRPr="00B30B93" w:rsidRDefault="001A108F" w:rsidP="002E3073">
      <w:pPr>
        <w:spacing w:after="0" w:line="360" w:lineRule="exact"/>
        <w:ind w:firstLine="851"/>
        <w:jc w:val="both"/>
        <w:rPr>
          <w:b/>
          <w:bCs/>
        </w:rPr>
      </w:pPr>
    </w:p>
    <w:p w14:paraId="56065E60" w14:textId="6C6E042C" w:rsidR="00DC7230" w:rsidRDefault="00DC7230" w:rsidP="00DC7230">
      <w:pPr>
        <w:spacing w:after="0" w:line="360" w:lineRule="exact"/>
        <w:ind w:firstLine="851"/>
        <w:jc w:val="both"/>
      </w:pPr>
      <w:r w:rsidRPr="00DC7230">
        <w:t>На рисунке 24 представлена шапка сайта. Панель выполнена в светлой цветовой гамме и содержит логотип сервиса, контактный телефон с пометкой о круглосуточной работе, а также функциональный набор иконок: «Избранное», «Сравнение», «Корзина», «Поиск» и «Профиль пользователя». Данный компонент обеспечивает оперативный доступ к ключевым инструментам управления заказом и навигации по личному кабинету.</w:t>
      </w:r>
    </w:p>
    <w:p w14:paraId="62B17EE5" w14:textId="77777777" w:rsidR="00DC7230" w:rsidRPr="00DC7230" w:rsidRDefault="00DC7230" w:rsidP="00DC7230">
      <w:pPr>
        <w:spacing w:after="0" w:line="360" w:lineRule="exact"/>
        <w:ind w:firstLine="851"/>
        <w:jc w:val="both"/>
      </w:pPr>
    </w:p>
    <w:p w14:paraId="4D5F65A3" w14:textId="77777777" w:rsidR="00DC7230" w:rsidRDefault="00DC7230" w:rsidP="00DC7230">
      <w:pPr>
        <w:spacing w:after="0" w:line="360" w:lineRule="exact"/>
        <w:jc w:val="center"/>
      </w:pPr>
      <w:r w:rsidRPr="0039570F">
        <w:rPr>
          <w:noProof/>
        </w:rPr>
        <w:drawing>
          <wp:anchor distT="0" distB="0" distL="114300" distR="114300" simplePos="0" relativeHeight="251714560" behindDoc="0" locked="0" layoutInCell="1" allowOverlap="1" wp14:anchorId="4FB0B62C" wp14:editId="4949A3D4">
            <wp:simplePos x="0" y="0"/>
            <wp:positionH relativeFrom="column">
              <wp:posOffset>42545</wp:posOffset>
            </wp:positionH>
            <wp:positionV relativeFrom="paragraph">
              <wp:posOffset>0</wp:posOffset>
            </wp:positionV>
            <wp:extent cx="6300470" cy="421640"/>
            <wp:effectExtent l="0" t="0" r="5080" b="0"/>
            <wp:wrapTopAndBottom/>
            <wp:docPr id="197133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47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24 – Шапка сайта</w:t>
      </w:r>
    </w:p>
    <w:p w14:paraId="5FCAF31B" w14:textId="77777777" w:rsidR="00DC7230" w:rsidRDefault="00DC7230" w:rsidP="00DC7230">
      <w:pPr>
        <w:spacing w:after="0" w:line="360" w:lineRule="exact"/>
        <w:ind w:firstLine="851"/>
        <w:jc w:val="both"/>
      </w:pPr>
    </w:p>
    <w:p w14:paraId="00A70E41" w14:textId="2DAE573D" w:rsidR="00DC7230" w:rsidRDefault="00DC7230" w:rsidP="00DC7230">
      <w:pPr>
        <w:spacing w:after="0" w:line="360" w:lineRule="exact"/>
        <w:ind w:firstLine="851"/>
        <w:jc w:val="both"/>
      </w:pPr>
      <w:r w:rsidRPr="00DC7230">
        <w:t>На рисунке 25 представлен главный экран сайта. В центре размещён крупный баннер с заголовком «Аренда фото и видео оборудования», который акцентирует внимание на основном направлении деятельности сервиса. Под заголовком расположены пять информационных блоков с иконками, описывающими основные преимущества компании: большой выбор техники, быстрое оформление заказа, возможность самовывоза, доставка по Москве и вариативность способов оплаты.</w:t>
      </w:r>
    </w:p>
    <w:p w14:paraId="4F9E5915" w14:textId="14558E83" w:rsidR="00DC7230" w:rsidRDefault="00C659D1" w:rsidP="00DC7230">
      <w:pPr>
        <w:spacing w:after="0" w:line="360" w:lineRule="exact"/>
        <w:jc w:val="both"/>
      </w:pPr>
      <w:r w:rsidRPr="00645EBA">
        <w:rPr>
          <w:noProof/>
        </w:rPr>
        <w:drawing>
          <wp:anchor distT="0" distB="0" distL="114300" distR="114300" simplePos="0" relativeHeight="251713536" behindDoc="0" locked="0" layoutInCell="1" allowOverlap="1" wp14:anchorId="291EE0CC" wp14:editId="6E7A0A61">
            <wp:simplePos x="0" y="0"/>
            <wp:positionH relativeFrom="margin">
              <wp:posOffset>892431</wp:posOffset>
            </wp:positionH>
            <wp:positionV relativeFrom="paragraph">
              <wp:posOffset>320427</wp:posOffset>
            </wp:positionV>
            <wp:extent cx="4694555" cy="2264410"/>
            <wp:effectExtent l="0" t="0" r="0" b="2540"/>
            <wp:wrapTopAndBottom/>
            <wp:docPr id="24617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75058" name=""/>
                    <pic:cNvPicPr/>
                  </pic:nvPicPr>
                  <pic:blipFill rotWithShape="1">
                    <a:blip r:embed="rId32"/>
                    <a:srcRect t="1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226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C567F" w14:textId="77777777" w:rsidR="00DC7230" w:rsidRDefault="00DC7230" w:rsidP="00DC7230">
      <w:pPr>
        <w:spacing w:after="0" w:line="360" w:lineRule="exact"/>
        <w:jc w:val="center"/>
      </w:pPr>
      <w:r>
        <w:t>Рисунок 25 – Главный экран</w:t>
      </w:r>
    </w:p>
    <w:p w14:paraId="221EEDC7" w14:textId="77777777" w:rsidR="00DC7230" w:rsidRDefault="00DC7230" w:rsidP="00DC7230">
      <w:pPr>
        <w:spacing w:after="0" w:line="360" w:lineRule="exact"/>
        <w:ind w:firstLine="851"/>
        <w:jc w:val="both"/>
      </w:pPr>
    </w:p>
    <w:p w14:paraId="7EB64206" w14:textId="0BDB98CE" w:rsidR="00DC7230" w:rsidRDefault="00DC7230" w:rsidP="00DC7230">
      <w:pPr>
        <w:spacing w:after="0" w:line="360" w:lineRule="exact"/>
        <w:ind w:firstLine="851"/>
        <w:jc w:val="both"/>
      </w:pPr>
      <w:r w:rsidRPr="00DC7230">
        <w:t xml:space="preserve">На рисунке 26 представлена карточка товара из раздела «Популярные товары». Компонент включает изображение оборудования, название модели, а также </w:t>
      </w:r>
      <w:r w:rsidRPr="00DC7230">
        <w:lastRenderedPageBreak/>
        <w:t>блок с тарифами аренды (будний день, выходной, неделя и месяц). В нижней части карточки интегрированы две кнопки: «Подробнее» для детального ознакомления с характеристиками и «В корзину» для формирования заказа.</w:t>
      </w:r>
    </w:p>
    <w:p w14:paraId="1CB09543" w14:textId="0281CAEA" w:rsidR="00DC7230" w:rsidRDefault="00C659D1" w:rsidP="00DC7230">
      <w:pPr>
        <w:spacing w:after="0" w:line="360" w:lineRule="exact"/>
        <w:ind w:firstLine="851"/>
        <w:jc w:val="both"/>
      </w:pPr>
      <w:r w:rsidRPr="00266F8D">
        <w:rPr>
          <w:noProof/>
        </w:rPr>
        <w:drawing>
          <wp:anchor distT="0" distB="0" distL="114300" distR="114300" simplePos="0" relativeHeight="251715584" behindDoc="0" locked="0" layoutInCell="1" allowOverlap="1" wp14:anchorId="1C7A88DD" wp14:editId="48522FB3">
            <wp:simplePos x="0" y="0"/>
            <wp:positionH relativeFrom="margin">
              <wp:align>center</wp:align>
            </wp:positionH>
            <wp:positionV relativeFrom="paragraph">
              <wp:posOffset>369834</wp:posOffset>
            </wp:positionV>
            <wp:extent cx="4262755" cy="1647825"/>
            <wp:effectExtent l="0" t="0" r="4445" b="9525"/>
            <wp:wrapTopAndBottom/>
            <wp:docPr id="204928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2461" name=""/>
                    <pic:cNvPicPr/>
                  </pic:nvPicPr>
                  <pic:blipFill rotWithShape="1">
                    <a:blip r:embed="rId33"/>
                    <a:srcRect t="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D176B" w14:textId="055CA79C" w:rsidR="00DC7230" w:rsidRDefault="00DC7230" w:rsidP="00DC7230">
      <w:pPr>
        <w:spacing w:after="0" w:line="360" w:lineRule="exact"/>
        <w:jc w:val="center"/>
      </w:pPr>
      <w:r>
        <w:t>Рисунок 26 – Карточка товара</w:t>
      </w:r>
    </w:p>
    <w:p w14:paraId="431843A1" w14:textId="77777777" w:rsidR="00DC7230" w:rsidRDefault="00DC7230" w:rsidP="00DC7230">
      <w:pPr>
        <w:spacing w:after="0" w:line="360" w:lineRule="exact"/>
        <w:ind w:firstLine="851"/>
        <w:jc w:val="both"/>
      </w:pPr>
    </w:p>
    <w:p w14:paraId="14E75693" w14:textId="03E1BF8E" w:rsidR="00DC7230" w:rsidRDefault="00DC7230" w:rsidP="00DC7230">
      <w:pPr>
        <w:spacing w:after="0" w:line="360" w:lineRule="exact"/>
        <w:ind w:firstLine="851"/>
        <w:jc w:val="both"/>
      </w:pPr>
      <w:r w:rsidRPr="00DC7230">
        <w:t>На рисунке 27 представлена секция каталога. Блок содержит заголовок, поле ввода для быстрого поиска техники и кнопку «Перейти в каталог». Ниже размещены пять категорий оборудования, оформленных в виде карточек с изображениями и указанием базовой стоимости, что позволяет пользователю с минимальными временными затратами перейти к интересующему разделу.</w:t>
      </w:r>
    </w:p>
    <w:p w14:paraId="09F10C23" w14:textId="77777777" w:rsidR="00DC7230" w:rsidRDefault="00DC7230" w:rsidP="00DC7230">
      <w:pPr>
        <w:spacing w:after="0" w:line="360" w:lineRule="exact"/>
        <w:ind w:firstLine="851"/>
        <w:jc w:val="both"/>
      </w:pPr>
      <w:r w:rsidRPr="003637FA">
        <w:rPr>
          <w:noProof/>
        </w:rPr>
        <w:drawing>
          <wp:anchor distT="0" distB="0" distL="114300" distR="114300" simplePos="0" relativeHeight="251716608" behindDoc="0" locked="0" layoutInCell="1" allowOverlap="1" wp14:anchorId="1326D75E" wp14:editId="52D0491D">
            <wp:simplePos x="0" y="0"/>
            <wp:positionH relativeFrom="margin">
              <wp:align>center</wp:align>
            </wp:positionH>
            <wp:positionV relativeFrom="paragraph">
              <wp:posOffset>316741</wp:posOffset>
            </wp:positionV>
            <wp:extent cx="3383915" cy="3180715"/>
            <wp:effectExtent l="0" t="0" r="6985" b="635"/>
            <wp:wrapTopAndBottom/>
            <wp:docPr id="77811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15547" name=""/>
                    <pic:cNvPicPr/>
                  </pic:nvPicPr>
                  <pic:blipFill rotWithShape="1">
                    <a:blip r:embed="rId34"/>
                    <a:srcRect l="2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318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602B" w14:textId="77777777" w:rsidR="00DC7230" w:rsidRDefault="00DC7230" w:rsidP="00DC7230">
      <w:pPr>
        <w:spacing w:after="0" w:line="360" w:lineRule="exact"/>
        <w:jc w:val="center"/>
      </w:pPr>
      <w:r>
        <w:t>Рисунок 27 – Каталог</w:t>
      </w:r>
    </w:p>
    <w:p w14:paraId="5555606F" w14:textId="77777777" w:rsidR="00DC7230" w:rsidRDefault="00DC7230" w:rsidP="00DC7230">
      <w:pPr>
        <w:spacing w:after="0" w:line="360" w:lineRule="exact"/>
        <w:ind w:firstLine="851"/>
        <w:jc w:val="both"/>
      </w:pPr>
    </w:p>
    <w:p w14:paraId="47616441" w14:textId="59D411ED" w:rsidR="00DC7230" w:rsidRDefault="00DC7230" w:rsidP="00DC7230">
      <w:pPr>
        <w:spacing w:after="0" w:line="360" w:lineRule="exact"/>
        <w:ind w:firstLine="851"/>
        <w:jc w:val="both"/>
      </w:pPr>
      <w:r w:rsidRPr="00DC7230">
        <w:t xml:space="preserve">На рисунке 28 представлена информационная секция, предлагающая партнерство по сдаче техники через сервис. В верхней части размещены заголовок и </w:t>
      </w:r>
      <w:r w:rsidRPr="00DC7230">
        <w:lastRenderedPageBreak/>
        <w:t>краткое описание предложения, а ниже — четыре блока с иконками, раскрывающими выгоды сотрудничества: инвестирование в технику, получение стабильного дохода, гарантии сохранности оборудования и прозрачность выплат. В нижней части блока размещена кнопка «Предложить свою технику».</w:t>
      </w:r>
    </w:p>
    <w:p w14:paraId="66671874" w14:textId="37C0A05E" w:rsidR="00DC7230" w:rsidRDefault="00C659D1" w:rsidP="00DC7230">
      <w:pPr>
        <w:spacing w:after="0" w:line="360" w:lineRule="exact"/>
        <w:ind w:firstLine="851"/>
        <w:jc w:val="both"/>
      </w:pPr>
      <w:r w:rsidRPr="00FA00AD">
        <w:rPr>
          <w:noProof/>
        </w:rPr>
        <w:drawing>
          <wp:anchor distT="0" distB="0" distL="114300" distR="114300" simplePos="0" relativeHeight="251717632" behindDoc="0" locked="0" layoutInCell="1" allowOverlap="1" wp14:anchorId="0E347130" wp14:editId="73D505DF">
            <wp:simplePos x="0" y="0"/>
            <wp:positionH relativeFrom="margin">
              <wp:align>center</wp:align>
            </wp:positionH>
            <wp:positionV relativeFrom="paragraph">
              <wp:posOffset>271656</wp:posOffset>
            </wp:positionV>
            <wp:extent cx="4429125" cy="1432560"/>
            <wp:effectExtent l="0" t="0" r="9525" b="0"/>
            <wp:wrapTopAndBottom/>
            <wp:docPr id="75805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58751" name=""/>
                    <pic:cNvPicPr/>
                  </pic:nvPicPr>
                  <pic:blipFill rotWithShape="1">
                    <a:blip r:embed="rId35"/>
                    <a:srcRect l="5046" t="15840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FFAF5" w14:textId="3F3A4287" w:rsidR="00DC7230" w:rsidRDefault="00DC7230" w:rsidP="00DC7230">
      <w:pPr>
        <w:spacing w:after="0" w:line="360" w:lineRule="exact"/>
        <w:jc w:val="center"/>
      </w:pPr>
      <w:r>
        <w:t>Рисунок 28 – Раздел «Зарабатывайте вместе с нами»</w:t>
      </w:r>
    </w:p>
    <w:p w14:paraId="5D5B980A" w14:textId="77777777" w:rsidR="00DC7230" w:rsidRDefault="00DC7230" w:rsidP="00DC7230">
      <w:pPr>
        <w:spacing w:after="0" w:line="360" w:lineRule="exact"/>
        <w:ind w:firstLine="851"/>
        <w:jc w:val="both"/>
      </w:pPr>
    </w:p>
    <w:p w14:paraId="1DE4AE66" w14:textId="3F43AEA8" w:rsidR="00DC7230" w:rsidRDefault="00DC7230" w:rsidP="00DC7230">
      <w:pPr>
        <w:spacing w:after="0" w:line="360" w:lineRule="exact"/>
        <w:ind w:firstLine="851"/>
        <w:jc w:val="both"/>
      </w:pPr>
      <w:r w:rsidRPr="00DC7230">
        <w:t>На рисунке 29 представлена секция «Новости компании». Раздел содержит три новостные карточки, включающие дату публикации, заголовок, краткое описание и тематическую иллюстрацию. В нижней части секции размещена кнопка «Все новости», обеспечивающая переход к архиву публикаций сервиса.</w:t>
      </w:r>
    </w:p>
    <w:p w14:paraId="69032EB5" w14:textId="2290281E" w:rsidR="00DC7230" w:rsidRDefault="00C659D1" w:rsidP="00DC7230">
      <w:pPr>
        <w:spacing w:after="0" w:line="360" w:lineRule="exact"/>
        <w:ind w:firstLine="851"/>
        <w:jc w:val="both"/>
      </w:pPr>
      <w:r w:rsidRPr="00BF679D">
        <w:rPr>
          <w:noProof/>
        </w:rPr>
        <w:drawing>
          <wp:anchor distT="0" distB="0" distL="114300" distR="114300" simplePos="0" relativeHeight="251718656" behindDoc="0" locked="0" layoutInCell="1" allowOverlap="1" wp14:anchorId="11FE19A4" wp14:editId="77B34200">
            <wp:simplePos x="0" y="0"/>
            <wp:positionH relativeFrom="margin">
              <wp:align>center</wp:align>
            </wp:positionH>
            <wp:positionV relativeFrom="paragraph">
              <wp:posOffset>260094</wp:posOffset>
            </wp:positionV>
            <wp:extent cx="4963795" cy="2491740"/>
            <wp:effectExtent l="0" t="0" r="8255" b="3810"/>
            <wp:wrapTopAndBottom/>
            <wp:docPr id="88283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7711" name=""/>
                    <pic:cNvPicPr/>
                  </pic:nvPicPr>
                  <pic:blipFill rotWithShape="1">
                    <a:blip r:embed="rId36"/>
                    <a:srcRect l="3476" t="7189" r="2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3C3AD" w14:textId="77777777" w:rsidR="00DC7230" w:rsidRDefault="00DC7230" w:rsidP="00DC7230">
      <w:pPr>
        <w:spacing w:after="0" w:line="360" w:lineRule="exact"/>
        <w:jc w:val="center"/>
      </w:pPr>
      <w:r>
        <w:t>Рисунок 29 – Новости компании</w:t>
      </w:r>
    </w:p>
    <w:p w14:paraId="0916893C" w14:textId="77777777" w:rsidR="00DC7230" w:rsidRDefault="00DC7230" w:rsidP="00DC7230">
      <w:pPr>
        <w:spacing w:after="0" w:line="360" w:lineRule="exact"/>
        <w:ind w:firstLine="851"/>
        <w:jc w:val="both"/>
      </w:pPr>
    </w:p>
    <w:p w14:paraId="409B7DEA" w14:textId="5A1044AE" w:rsidR="00DC7230" w:rsidRDefault="00DC7230" w:rsidP="00DC7230">
      <w:pPr>
        <w:spacing w:after="0" w:line="360" w:lineRule="exact"/>
        <w:ind w:firstLine="851"/>
        <w:jc w:val="both"/>
      </w:pPr>
      <w:r w:rsidRPr="00DC7230">
        <w:t>На рисунке 30 представлена секция «С кем мы работаем», оформленная в виде карты с размещёнными на ней информационными блоками. Каждый блок содержит наименование партнёра, адрес и ссылку на внешний ресурс. Такой формат представления данных визуализирует географию присутствия сервиса и упрощает доступ к контактам партнёров.</w:t>
      </w:r>
    </w:p>
    <w:p w14:paraId="48189F4E" w14:textId="3D27BDD3" w:rsidR="00DC7230" w:rsidRDefault="00EF4B31" w:rsidP="00DC7230">
      <w:pPr>
        <w:spacing w:after="0" w:line="360" w:lineRule="exact"/>
        <w:ind w:firstLine="851"/>
        <w:jc w:val="both"/>
      </w:pPr>
      <w:r w:rsidRPr="006D48E9"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6198A58E" wp14:editId="728BF61C">
            <wp:simplePos x="0" y="0"/>
            <wp:positionH relativeFrom="margin">
              <wp:posOffset>987186</wp:posOffset>
            </wp:positionH>
            <wp:positionV relativeFrom="paragraph">
              <wp:posOffset>277429</wp:posOffset>
            </wp:positionV>
            <wp:extent cx="4476750" cy="1063625"/>
            <wp:effectExtent l="0" t="0" r="0" b="3175"/>
            <wp:wrapTopAndBottom/>
            <wp:docPr id="149197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75829" name=""/>
                    <pic:cNvPicPr/>
                  </pic:nvPicPr>
                  <pic:blipFill rotWithShape="1">
                    <a:blip r:embed="rId37"/>
                    <a:srcRect l="5323" t="16335" r="7070" b="6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6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A5FE9" w14:textId="64E54763" w:rsidR="00DC7230" w:rsidRDefault="00DC7230" w:rsidP="00DC7230">
      <w:pPr>
        <w:spacing w:after="0" w:line="360" w:lineRule="exact"/>
        <w:jc w:val="center"/>
      </w:pPr>
      <w:r>
        <w:t>Рисунок 30 – Секция «С кем мы работаем»</w:t>
      </w:r>
    </w:p>
    <w:p w14:paraId="627E48AE" w14:textId="77777777" w:rsidR="00DC7230" w:rsidRDefault="00DC7230" w:rsidP="00DC7230">
      <w:pPr>
        <w:spacing w:after="0" w:line="360" w:lineRule="exact"/>
        <w:ind w:firstLine="851"/>
        <w:jc w:val="both"/>
      </w:pPr>
    </w:p>
    <w:p w14:paraId="21B72FA7" w14:textId="45153CFD" w:rsidR="00DC7230" w:rsidRDefault="00DC7230" w:rsidP="00DC7230">
      <w:pPr>
        <w:spacing w:after="0" w:line="360" w:lineRule="exact"/>
        <w:ind w:firstLine="851"/>
        <w:jc w:val="both"/>
      </w:pPr>
      <w:r w:rsidRPr="00DC7230">
        <w:t>На рисунке 31 представлена секция формы подписки на новости и акции. Блок включает иконку конверта, текстовый призыв к действию, поле для ввода адреса электронной почты и кнопку «Подписаться». С правой стороны блока расположен интерактивный элемент «Заказать звонок», позволяющий пользователю оперативно связаться с представителями компании.</w:t>
      </w:r>
    </w:p>
    <w:p w14:paraId="0BABD77D" w14:textId="77777777" w:rsidR="00DC7230" w:rsidRDefault="00DC7230" w:rsidP="00DC7230">
      <w:pPr>
        <w:spacing w:after="0" w:line="360" w:lineRule="exact"/>
        <w:ind w:firstLine="851"/>
        <w:jc w:val="both"/>
      </w:pPr>
    </w:p>
    <w:p w14:paraId="0FBD04D7" w14:textId="43AC3F85" w:rsidR="00DC7230" w:rsidRDefault="00DC7230" w:rsidP="00DC7230">
      <w:pPr>
        <w:spacing w:after="0" w:line="360" w:lineRule="exact"/>
        <w:jc w:val="center"/>
      </w:pPr>
      <w:r w:rsidRPr="00894D6D">
        <w:rPr>
          <w:noProof/>
        </w:rPr>
        <w:drawing>
          <wp:anchor distT="0" distB="0" distL="114300" distR="114300" simplePos="0" relativeHeight="251720704" behindDoc="0" locked="0" layoutInCell="1" allowOverlap="1" wp14:anchorId="791BA2D7" wp14:editId="3442FC3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62650" cy="352425"/>
            <wp:effectExtent l="0" t="0" r="0" b="9525"/>
            <wp:wrapTopAndBottom/>
            <wp:docPr id="78973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0943" name=""/>
                    <pic:cNvPicPr/>
                  </pic:nvPicPr>
                  <pic:blipFill rotWithShape="1">
                    <a:blip r:embed="rId38"/>
                    <a:srcRect t="1" r="5524" b="2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31 – Секция «Форма подписки»</w:t>
      </w:r>
    </w:p>
    <w:p w14:paraId="03F0A2C2" w14:textId="77777777" w:rsidR="00D53D20" w:rsidRDefault="00D53D20" w:rsidP="00DC7230">
      <w:pPr>
        <w:spacing w:after="0" w:line="360" w:lineRule="exact"/>
        <w:jc w:val="center"/>
      </w:pPr>
    </w:p>
    <w:p w14:paraId="616F614E" w14:textId="3ABCC5ED" w:rsidR="00DC7230" w:rsidRDefault="00DC7230" w:rsidP="00DC7230">
      <w:pPr>
        <w:spacing w:after="0" w:line="360" w:lineRule="exact"/>
        <w:ind w:firstLine="851"/>
        <w:jc w:val="both"/>
      </w:pPr>
      <w:r w:rsidRPr="00DC7230">
        <w:t>На рисунке 32 представлен подвал (</w:t>
      </w:r>
      <w:proofErr w:type="spellStart"/>
      <w:r w:rsidRPr="00DC7230">
        <w:t>footer</w:t>
      </w:r>
      <w:proofErr w:type="spellEnd"/>
      <w:r w:rsidRPr="00DC7230">
        <w:t xml:space="preserve">) сайта. В левой части блока размещено наименование сервиса </w:t>
      </w:r>
      <w:proofErr w:type="spellStart"/>
      <w:r w:rsidRPr="00DC7230">
        <w:t>Fotoprokat</w:t>
      </w:r>
      <w:proofErr w:type="spellEnd"/>
      <w:r w:rsidRPr="00DC7230">
        <w:t xml:space="preserve"> 24, краткая информация о деятельности, годы работы и ссылка на политику конфиденциальности, дополненные иконками социальных сетей. В правой части блока отображены контактный номер телефона, адрес офиса и логотипы поддерживаемых платёжных систем, что обеспечивает полноту юридической и контактной информации для пользователя.</w:t>
      </w:r>
    </w:p>
    <w:p w14:paraId="08F4C5D4" w14:textId="77777777" w:rsidR="00DC7230" w:rsidRDefault="00DC7230" w:rsidP="00DC7230">
      <w:pPr>
        <w:spacing w:after="0" w:line="360" w:lineRule="exact"/>
        <w:ind w:firstLine="851"/>
        <w:jc w:val="both"/>
      </w:pPr>
      <w:r w:rsidRPr="008E5014">
        <w:rPr>
          <w:noProof/>
        </w:rPr>
        <w:drawing>
          <wp:anchor distT="0" distB="0" distL="114300" distR="114300" simplePos="0" relativeHeight="251721728" behindDoc="0" locked="0" layoutInCell="1" allowOverlap="1" wp14:anchorId="08D23887" wp14:editId="263E6BF6">
            <wp:simplePos x="0" y="0"/>
            <wp:positionH relativeFrom="margin">
              <wp:align>center</wp:align>
            </wp:positionH>
            <wp:positionV relativeFrom="paragraph">
              <wp:posOffset>287589</wp:posOffset>
            </wp:positionV>
            <wp:extent cx="5925185" cy="764540"/>
            <wp:effectExtent l="0" t="0" r="0" b="0"/>
            <wp:wrapTopAndBottom/>
            <wp:docPr id="49502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36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61D59" w14:textId="77777777" w:rsidR="00DC7230" w:rsidRDefault="00DC7230" w:rsidP="00DC7230">
      <w:pPr>
        <w:spacing w:after="0" w:line="360" w:lineRule="exact"/>
        <w:jc w:val="center"/>
      </w:pPr>
      <w:r>
        <w:t>Рисунок 32 – Подвал сайта</w:t>
      </w:r>
    </w:p>
    <w:p w14:paraId="402DD029" w14:textId="77777777" w:rsidR="002E3073" w:rsidRDefault="002E3073" w:rsidP="00DC7230">
      <w:pPr>
        <w:spacing w:after="0" w:line="360" w:lineRule="exact"/>
        <w:ind w:firstLine="851"/>
        <w:jc w:val="both"/>
      </w:pPr>
    </w:p>
    <w:p w14:paraId="38979D0C" w14:textId="49E7D0DB" w:rsidR="002E3073" w:rsidRDefault="00B30B93">
      <w:pPr>
        <w:pStyle w:val="af1"/>
        <w:numPr>
          <w:ilvl w:val="0"/>
          <w:numId w:val="4"/>
        </w:numPr>
        <w:spacing w:after="0" w:line="360" w:lineRule="exact"/>
        <w:ind w:left="0" w:firstLine="851"/>
        <w:jc w:val="both"/>
        <w:rPr>
          <w:b/>
          <w:bCs/>
        </w:rPr>
      </w:pPr>
      <w:r w:rsidRPr="00B30B93">
        <w:rPr>
          <w:b/>
          <w:bCs/>
        </w:rPr>
        <w:t>Тест-кейсы</w:t>
      </w:r>
    </w:p>
    <w:p w14:paraId="078F6DFF" w14:textId="77777777" w:rsidR="00844797" w:rsidRPr="00B30B93" w:rsidRDefault="00844797" w:rsidP="00DC7230">
      <w:pPr>
        <w:spacing w:after="0" w:line="360" w:lineRule="exact"/>
        <w:ind w:firstLine="851"/>
        <w:jc w:val="both"/>
        <w:rPr>
          <w:b/>
          <w:bCs/>
        </w:rPr>
      </w:pPr>
    </w:p>
    <w:p w14:paraId="14B4599F" w14:textId="77777777" w:rsidR="000A4717" w:rsidRPr="000A4717" w:rsidRDefault="000A4717" w:rsidP="000A4717">
      <w:pPr>
        <w:spacing w:after="0" w:line="360" w:lineRule="exact"/>
        <w:ind w:firstLine="851"/>
        <w:jc w:val="both"/>
      </w:pPr>
      <w:r w:rsidRPr="000A4717">
        <w:t>Тест-кейсы представляют собой сценарии проверки функциональности сайта, разработанные на основе требований к программному продукту. Каждый тест-кейс содержит уникальный идентификатор, приоритет, описание шагов выполнения, ожидаемый результат, фактический результат и статус прохождения тестирования.</w:t>
      </w:r>
    </w:p>
    <w:p w14:paraId="65DEDA5D" w14:textId="77777777" w:rsidR="000A4717" w:rsidRPr="000A4717" w:rsidRDefault="000A4717" w:rsidP="000A4717">
      <w:pPr>
        <w:spacing w:after="0" w:line="360" w:lineRule="exact"/>
        <w:ind w:firstLine="851"/>
        <w:jc w:val="both"/>
      </w:pPr>
      <w:r w:rsidRPr="000A4717">
        <w:lastRenderedPageBreak/>
        <w:t>В ходе проверки разработанного сайта «</w:t>
      </w:r>
      <w:proofErr w:type="spellStart"/>
      <w:r w:rsidRPr="000A4717">
        <w:t>Fotoprokat</w:t>
      </w:r>
      <w:proofErr w:type="spellEnd"/>
      <w:r w:rsidRPr="000A4717">
        <w:t xml:space="preserve"> 24» были протестированы следующие функциональные блоки:</w:t>
      </w:r>
    </w:p>
    <w:p w14:paraId="316C0511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работа навигационного меню и корректность отображения всех разделов каталога;</w:t>
      </w:r>
    </w:p>
    <w:p w14:paraId="180B2A81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функционирование системы индикаторов состояния (</w:t>
      </w:r>
      <w:proofErr w:type="spellStart"/>
      <w:r w:rsidRPr="000A4717">
        <w:t>badges</w:t>
      </w:r>
      <w:proofErr w:type="spellEnd"/>
      <w:r w:rsidRPr="000A4717">
        <w:t>) над иконками «Избранное», «Сравнение» и «Корзина»;</w:t>
      </w:r>
    </w:p>
    <w:p w14:paraId="7F6A5BB8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работа кнопки «Бургер» и открытие вертикального меню на различных разрешениях экранов;</w:t>
      </w:r>
    </w:p>
    <w:p w14:paraId="2E4D9F46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корректность работы полей поиска оборудования по наименованию;</w:t>
      </w:r>
    </w:p>
    <w:p w14:paraId="72E41CF7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обработка кликов по кнопкам «Подробнее» и «В корзину» в карточках товаров;</w:t>
      </w:r>
    </w:p>
    <w:p w14:paraId="34381615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отображение контента в информационных секциях («Как это работает», «Сотрудничество»);</w:t>
      </w:r>
    </w:p>
    <w:p w14:paraId="66B40243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работа кнопок навигации в разделах «Новости» и «С кем мы работаем»;</w:t>
      </w:r>
    </w:p>
    <w:p w14:paraId="22C7ADFE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валидация полей ввода в формах обратной связи и подписки на новости;</w:t>
      </w:r>
    </w:p>
    <w:p w14:paraId="616AA118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проверка корректности перехода по ссылкам в подвале сайта и отображения социальных сетей.</w:t>
      </w:r>
    </w:p>
    <w:p w14:paraId="52B2FBEC" w14:textId="77777777" w:rsidR="000A4717" w:rsidRPr="000A4717" w:rsidRDefault="000A4717" w:rsidP="000A4717">
      <w:pPr>
        <w:spacing w:after="0" w:line="360" w:lineRule="exact"/>
        <w:ind w:firstLine="851"/>
        <w:jc w:val="both"/>
      </w:pPr>
      <w:r w:rsidRPr="000A4717">
        <w:t>Тест-кейсы разделены по следующим уровням приоритета:</w:t>
      </w:r>
    </w:p>
    <w:p w14:paraId="37775D48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крайне высокий – проверка критического функционала, обеспечивающего процесс оформления заказа и связи с клиентом (корзина, формы обратной связи, навигация);</w:t>
      </w:r>
    </w:p>
    <w:p w14:paraId="7942771B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высокий – проверка основного функционала, обеспечивающего удобство поиска оборудования и просмотра каталога (поиск, карточки товаров, индикаторы состояния);</w:t>
      </w:r>
    </w:p>
    <w:p w14:paraId="05E052DA" w14:textId="77777777" w:rsidR="000A4717" w:rsidRPr="000A4717" w:rsidRDefault="000A4717">
      <w:pPr>
        <w:pStyle w:val="af1"/>
        <w:numPr>
          <w:ilvl w:val="0"/>
          <w:numId w:val="8"/>
        </w:numPr>
        <w:tabs>
          <w:tab w:val="num" w:pos="720"/>
          <w:tab w:val="left" w:pos="1134"/>
        </w:tabs>
        <w:spacing w:after="0" w:line="360" w:lineRule="exact"/>
        <w:ind w:left="0" w:firstLine="851"/>
        <w:jc w:val="both"/>
      </w:pPr>
      <w:r w:rsidRPr="000A4717">
        <w:t>средний – проверка второстепенного функционала, улучшающего пользовательский опыт (переходы к новостям, информационные блоки, ссылки в подвале).</w:t>
      </w:r>
    </w:p>
    <w:p w14:paraId="09D73B68" w14:textId="77777777" w:rsidR="000A4717" w:rsidRPr="000A4717" w:rsidRDefault="000A4717" w:rsidP="000A4717">
      <w:pPr>
        <w:spacing w:after="0" w:line="360" w:lineRule="exact"/>
        <w:ind w:firstLine="851"/>
        <w:jc w:val="both"/>
      </w:pPr>
      <w:r w:rsidRPr="000A4717">
        <w:t>Разработанные тест-кейсы и подробные результаты тестирования представлены в Приложении Б.</w:t>
      </w:r>
    </w:p>
    <w:p w14:paraId="44CA4F6A" w14:textId="4C7AD57E" w:rsidR="001A2809" w:rsidRDefault="001A2809">
      <w:r>
        <w:br w:type="page"/>
      </w:r>
    </w:p>
    <w:p w14:paraId="3FE84B15" w14:textId="6119313A" w:rsidR="001A2809" w:rsidRPr="001A2809" w:rsidRDefault="001A2809">
      <w:pPr>
        <w:pStyle w:val="af1"/>
        <w:numPr>
          <w:ilvl w:val="0"/>
          <w:numId w:val="3"/>
        </w:numPr>
        <w:spacing w:after="0" w:line="360" w:lineRule="exact"/>
        <w:ind w:left="0" w:firstLine="851"/>
        <w:jc w:val="both"/>
        <w:rPr>
          <w:b/>
          <w:bCs/>
        </w:rPr>
      </w:pPr>
      <w:r w:rsidRPr="001A2809">
        <w:rPr>
          <w:b/>
          <w:bCs/>
        </w:rPr>
        <w:lastRenderedPageBreak/>
        <w:t>Реализация</w:t>
      </w:r>
    </w:p>
    <w:p w14:paraId="4D952E82" w14:textId="39607AD4" w:rsidR="001A2809" w:rsidRPr="001A2809" w:rsidRDefault="001A2809" w:rsidP="001A2809">
      <w:pPr>
        <w:spacing w:after="0" w:line="360" w:lineRule="exact"/>
        <w:ind w:firstLine="851"/>
        <w:jc w:val="both"/>
        <w:rPr>
          <w:b/>
          <w:bCs/>
        </w:rPr>
      </w:pPr>
      <w:r w:rsidRPr="001A2809">
        <w:rPr>
          <w:b/>
          <w:bCs/>
        </w:rPr>
        <w:t xml:space="preserve">3.1 Реализация с помощью технологий FLEXBOX/GRID CSS </w:t>
      </w:r>
    </w:p>
    <w:p w14:paraId="51CEB309" w14:textId="77777777" w:rsidR="001A2809" w:rsidRDefault="001A2809" w:rsidP="001A2809">
      <w:pPr>
        <w:spacing w:after="0" w:line="360" w:lineRule="exact"/>
        <w:ind w:firstLine="851"/>
        <w:jc w:val="both"/>
      </w:pPr>
    </w:p>
    <w:p w14:paraId="380FB4F4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>Для вёрстки сайта «</w:t>
      </w:r>
      <w:proofErr w:type="spellStart"/>
      <w:r w:rsidRPr="00E8547F">
        <w:t>Fotoprokat</w:t>
      </w:r>
      <w:proofErr w:type="spellEnd"/>
      <w:r w:rsidRPr="00E8547F">
        <w:t xml:space="preserve"> 24» были использованы нативные технологии CSS </w:t>
      </w:r>
      <w:proofErr w:type="spellStart"/>
      <w:r w:rsidRPr="00E8547F">
        <w:t>Flexbox</w:t>
      </w:r>
      <w:proofErr w:type="spellEnd"/>
      <w:r w:rsidRPr="00E8547F">
        <w:t xml:space="preserve"> и CSS Grid. На базе модульной сетки CSS Grid был спроектирован каркас страницы и сетка каталога оборудования, что позволило обеспечить точное распределение элементов по ячейкам. Технология CSS </w:t>
      </w:r>
      <w:proofErr w:type="spellStart"/>
      <w:r w:rsidRPr="00E8547F">
        <w:t>Flexbox</w:t>
      </w:r>
      <w:proofErr w:type="spellEnd"/>
      <w:r w:rsidRPr="00E8547F">
        <w:t xml:space="preserve"> применялась для компонентов, где требовалось линейное выравнивание контента, центрирование объектов или динамическое распределение доступного пространства. Комбинация этих инструментов позволила создать адаптивную структуру интерфейса без необходимости подключения сторонних библиотек.</w:t>
      </w:r>
    </w:p>
    <w:p w14:paraId="4D9DB5C1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Для фиксации элементов шапки сайта, включая логотип, иконки навигации и индикаторы корзины, использовался </w:t>
      </w:r>
      <w:proofErr w:type="spellStart"/>
      <w:r w:rsidRPr="00E8547F">
        <w:t>Flexbox</w:t>
      </w:r>
      <w:proofErr w:type="spellEnd"/>
      <w:r w:rsidRPr="00E8547F">
        <w:t>. При переходе на планшетные и мобильные устройства структура шапки перестраивается посредством медиа-запросов, обеспечивая удобное взаимодействие с элементами меню через «бургер-кнопку».</w:t>
      </w:r>
    </w:p>
    <w:p w14:paraId="36528109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Для главного экрана с баннером аренды также был применен </w:t>
      </w:r>
      <w:proofErr w:type="spellStart"/>
      <w:r w:rsidRPr="00E8547F">
        <w:t>Flexbox</w:t>
      </w:r>
      <w:proofErr w:type="spellEnd"/>
      <w:r w:rsidRPr="00E8547F">
        <w:t>. Благодаря этому текстовый блок с заголовком и информационные иконки преимуществ сохраняют заданные пропорции и отступы при изменении ширины экрана, что обеспечивает корректное отображение на любых типах дисплеев.</w:t>
      </w:r>
    </w:p>
    <w:p w14:paraId="162CFA88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Сетка блока каталога оборудования реализована с помощью CSS Grid. Карточки товаров содержат изображения техники, описание модели и блоки с тарифами на различные периоды аренды. Для карточек реализованы интерактивные </w:t>
      </w:r>
      <w:proofErr w:type="spellStart"/>
      <w:r w:rsidRPr="00E8547F">
        <w:t>hover</w:t>
      </w:r>
      <w:proofErr w:type="spellEnd"/>
      <w:r w:rsidRPr="00E8547F">
        <w:t>-эффекты, включающие изменение прозрачности и трансформацию элементов, что повышает тактильную отзывчивость интерфейса.</w:t>
      </w:r>
    </w:p>
    <w:p w14:paraId="5693F917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Разметка блока «Зарабатывайте вместе с нами» спроектирована с помощью комбинации Grid и </w:t>
      </w:r>
      <w:proofErr w:type="spellStart"/>
      <w:r w:rsidRPr="00E8547F">
        <w:t>Flexbox</w:t>
      </w:r>
      <w:proofErr w:type="spellEnd"/>
      <w:r w:rsidRPr="00E8547F">
        <w:t xml:space="preserve">. Сетка распределяет карточки преимуществ, а </w:t>
      </w:r>
      <w:proofErr w:type="spellStart"/>
      <w:r w:rsidRPr="00E8547F">
        <w:t>Flexbox</w:t>
      </w:r>
      <w:proofErr w:type="spellEnd"/>
      <w:r w:rsidRPr="00E8547F">
        <w:t xml:space="preserve"> внутри каждого блока отвечает за центрирование иконок и текстового описания. При переходе на мобильные устройства сетка автоматически перестраивается в одну колонку, сохраняя визуальную чистоту подачи информации.</w:t>
      </w:r>
    </w:p>
    <w:p w14:paraId="05C7BE5A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Секция «Новости компании» реализована с применением </w:t>
      </w:r>
      <w:proofErr w:type="spellStart"/>
      <w:r w:rsidRPr="00E8547F">
        <w:t>Flexbox</w:t>
      </w:r>
      <w:proofErr w:type="spellEnd"/>
      <w:r w:rsidRPr="00E8547F">
        <w:t>, что позволяет карточкам публикаций корректно выстраиваться в ряд на десктопах и переходить в вертикальный стек на смартфонах. Секция «С кем мы работаем» использует возможности CSS Grid для создания визуальной карты партнерских точек, обеспечивая выравнивание блоков по строкам и столбцам.</w:t>
      </w:r>
    </w:p>
    <w:p w14:paraId="5ADE31C0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Подвал сайта спроектирован как семантический элемент, структурированный с помощью </w:t>
      </w:r>
      <w:proofErr w:type="spellStart"/>
      <w:r w:rsidRPr="00E8547F">
        <w:t>Flexbox</w:t>
      </w:r>
      <w:proofErr w:type="spellEnd"/>
      <w:r w:rsidRPr="00E8547F">
        <w:t xml:space="preserve">. Внутри блока сгруппированы логотип, описание сервиса, контактные данные, социальные иконки и платежные системы. Использование </w:t>
      </w:r>
      <w:r w:rsidRPr="00E8547F">
        <w:lastRenderedPageBreak/>
        <w:t>данных технологий обеспечило высокую производительность сайта, семантическую чистоту разметки и предсказуемое поведение интерфейса при масштабировании. Полный HTML и CSS код проекта представлен в приложении В.</w:t>
      </w:r>
    </w:p>
    <w:p w14:paraId="1F5D2528" w14:textId="77777777" w:rsidR="004942B1" w:rsidRDefault="004942B1" w:rsidP="00333A90">
      <w:pPr>
        <w:spacing w:after="0" w:line="360" w:lineRule="exact"/>
        <w:ind w:firstLine="851"/>
        <w:jc w:val="both"/>
      </w:pPr>
    </w:p>
    <w:p w14:paraId="5F0A2CD8" w14:textId="14303DB3" w:rsidR="001A2809" w:rsidRPr="00FA7E76" w:rsidRDefault="001A2809">
      <w:pPr>
        <w:pStyle w:val="af1"/>
        <w:numPr>
          <w:ilvl w:val="1"/>
          <w:numId w:val="3"/>
        </w:numPr>
        <w:spacing w:after="0" w:line="360" w:lineRule="exact"/>
        <w:ind w:left="0" w:firstLine="851"/>
        <w:jc w:val="both"/>
        <w:rPr>
          <w:b/>
          <w:bCs/>
        </w:rPr>
      </w:pPr>
      <w:r w:rsidRPr="00FA7E76">
        <w:rPr>
          <w:b/>
          <w:bCs/>
        </w:rPr>
        <w:t xml:space="preserve">Реализация с помощью CSS-фреймворка </w:t>
      </w:r>
      <w:proofErr w:type="spellStart"/>
      <w:r w:rsidRPr="00FA7E76">
        <w:rPr>
          <w:b/>
          <w:bCs/>
        </w:rPr>
        <w:t>Bootstrap</w:t>
      </w:r>
      <w:proofErr w:type="spellEnd"/>
      <w:r w:rsidRPr="00FA7E76">
        <w:rPr>
          <w:b/>
          <w:bCs/>
        </w:rPr>
        <w:t xml:space="preserve"> 5</w:t>
      </w:r>
    </w:p>
    <w:p w14:paraId="102A0352" w14:textId="77777777" w:rsidR="00FA7E76" w:rsidRPr="00FA7E76" w:rsidRDefault="00FA7E76" w:rsidP="00FA7E76">
      <w:pPr>
        <w:spacing w:after="0" w:line="360" w:lineRule="exact"/>
        <w:jc w:val="both"/>
        <w:rPr>
          <w:b/>
          <w:bCs/>
        </w:rPr>
      </w:pPr>
    </w:p>
    <w:p w14:paraId="549DCE0E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>Второй этап реализации сайта «</w:t>
      </w:r>
      <w:proofErr w:type="spellStart"/>
      <w:r w:rsidRPr="00E8547F">
        <w:t>Fotoprokat</w:t>
      </w:r>
      <w:proofErr w:type="spellEnd"/>
      <w:r w:rsidRPr="00E8547F">
        <w:t xml:space="preserve"> 24» был выполнен с использованием CSS-фреймворка </w:t>
      </w:r>
      <w:proofErr w:type="spellStart"/>
      <w:r w:rsidRPr="00E8547F">
        <w:t>Bootstrap</w:t>
      </w:r>
      <w:proofErr w:type="spellEnd"/>
      <w:r w:rsidRPr="00E8547F">
        <w:t xml:space="preserve"> 5, что позволило существенно ускорить процесс разработки за счёт применения готовых компонентов и унифицированной системы адаптивной сетки при сохранении гибкости настройки под макет </w:t>
      </w:r>
      <w:proofErr w:type="spellStart"/>
      <w:r w:rsidRPr="00E8547F">
        <w:t>Figma</w:t>
      </w:r>
      <w:proofErr w:type="spellEnd"/>
      <w:r w:rsidRPr="00E8547F">
        <w:t xml:space="preserve">. Для построения структуры страницы использовалась стандартная 12-колоночная система, основанная на контейнерах, рядах и адаптивных колонках. Использование встроенных </w:t>
      </w:r>
      <w:proofErr w:type="spellStart"/>
      <w:r w:rsidRPr="00E8547F">
        <w:t>брейкпойнтов</w:t>
      </w:r>
      <w:proofErr w:type="spellEnd"/>
      <w:r w:rsidRPr="00E8547F">
        <w:t xml:space="preserve"> обеспечило автоматическую перестройку контента в вертикальную последовательность на мобильных устройствах, а утилиты отступов позволили избежать написания избыточных кастомных CSS-правил. Для выравнивания элементов навигации и карточек оборудования применялись системные утилиты </w:t>
      </w:r>
      <w:proofErr w:type="spellStart"/>
      <w:r w:rsidRPr="00E8547F">
        <w:t>Bootstrap</w:t>
      </w:r>
      <w:proofErr w:type="spellEnd"/>
      <w:r w:rsidRPr="00E8547F">
        <w:t>, такие как классы для выравнивания по вертикали и распределения пространства между элементами.</w:t>
      </w:r>
    </w:p>
    <w:p w14:paraId="44F6DC55" w14:textId="77777777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В рамках интеграции функциональных элементов были задействованы и настроены ключевые компоненты фреймворка. Адаптивная навигация реализована через компонент </w:t>
      </w:r>
      <w:proofErr w:type="spellStart"/>
      <w:r w:rsidRPr="00E8547F">
        <w:t>Navbar</w:t>
      </w:r>
      <w:proofErr w:type="spellEnd"/>
      <w:r w:rsidRPr="00E8547F">
        <w:t xml:space="preserve"> с интеграцией </w:t>
      </w:r>
      <w:proofErr w:type="spellStart"/>
      <w:r w:rsidRPr="00E8547F">
        <w:t>Offcanvas</w:t>
      </w:r>
      <w:proofErr w:type="spellEnd"/>
      <w:r w:rsidRPr="00E8547F">
        <w:t xml:space="preserve"> для мобильного меню, обеспечивающего удобство доступа на узких экранах. Для представления категорий техники и деталей оформления аренды были применены адаптивные карточки </w:t>
      </w:r>
      <w:proofErr w:type="spellStart"/>
      <w:r w:rsidRPr="00E8547F">
        <w:t>Cards</w:t>
      </w:r>
      <w:proofErr w:type="spellEnd"/>
      <w:r w:rsidRPr="00E8547F">
        <w:t xml:space="preserve">, позволившие выстроить логичную иерархию товаров. Взаимодействие с пользователем реализовано через модальные окна </w:t>
      </w:r>
      <w:proofErr w:type="spellStart"/>
      <w:r w:rsidRPr="00E8547F">
        <w:t>Modal</w:t>
      </w:r>
      <w:proofErr w:type="spellEnd"/>
      <w:r w:rsidRPr="00E8547F">
        <w:t xml:space="preserve"> для формы обратного звонка и всплывающие уведомления </w:t>
      </w:r>
      <w:proofErr w:type="spellStart"/>
      <w:r w:rsidRPr="00E8547F">
        <w:t>Toast</w:t>
      </w:r>
      <w:proofErr w:type="spellEnd"/>
      <w:r w:rsidRPr="00E8547F">
        <w:t>, информирующие об актуальных акциях и статусе добавления товаров в корзину. Секция новостей и преимуществ была адаптирована под компоненты сетки, что обеспечило их правильное отображение при изменении ширины экрана, а формы поиска и подписки были стилизованы с использованием встроенных классов валидации.</w:t>
      </w:r>
    </w:p>
    <w:p w14:paraId="4D6F7C46" w14:textId="1E670B45" w:rsidR="00E8547F" w:rsidRPr="00E8547F" w:rsidRDefault="00E8547F" w:rsidP="00E8547F">
      <w:pPr>
        <w:spacing w:after="0" w:line="360" w:lineRule="exact"/>
        <w:ind w:firstLine="851"/>
        <w:jc w:val="both"/>
      </w:pPr>
      <w:r w:rsidRPr="00E8547F">
        <w:t xml:space="preserve">Все виджеты прошли глубокую кастомизацию для полного соответствия макету </w:t>
      </w:r>
      <w:proofErr w:type="spellStart"/>
      <w:r w:rsidRPr="00E8547F">
        <w:t>Figma</w:t>
      </w:r>
      <w:proofErr w:type="spellEnd"/>
      <w:r w:rsidRPr="00E8547F">
        <w:t>. Были адаптированы цвета кнопок, гарнитуры шрифтов Ubuntu и радиусы скругления углов, что позволило внедрить элементы фреймворка в фирменную зелено-белую палитру «</w:t>
      </w:r>
      <w:proofErr w:type="spellStart"/>
      <w:r w:rsidRPr="00E8547F">
        <w:t>Fotoprokat</w:t>
      </w:r>
      <w:proofErr w:type="spellEnd"/>
      <w:r w:rsidRPr="00E8547F">
        <w:t xml:space="preserve"> 24» без потери узнаваемости бренда. Итогом интеграции </w:t>
      </w:r>
      <w:proofErr w:type="spellStart"/>
      <w:r w:rsidRPr="00E8547F">
        <w:t>Bootstrap</w:t>
      </w:r>
      <w:proofErr w:type="spellEnd"/>
      <w:r w:rsidRPr="00E8547F">
        <w:t xml:space="preserve"> стало объединение стандартизированных решений с уникальным дизайном, что обеспечило высокую адаптивность и сократило общее время разработки без ущерба для качества веб-стандартов. Полный HTML и CSS код данной версии представлен в приложении </w:t>
      </w:r>
      <w:r>
        <w:t>В</w:t>
      </w:r>
      <w:r w:rsidRPr="00E8547F">
        <w:t>.</w:t>
      </w:r>
    </w:p>
    <w:p w14:paraId="16F7107C" w14:textId="0D5C9633" w:rsidR="004B77AB" w:rsidRPr="00FA7E76" w:rsidRDefault="004B77AB">
      <w:pPr>
        <w:pStyle w:val="af1"/>
        <w:numPr>
          <w:ilvl w:val="1"/>
          <w:numId w:val="3"/>
        </w:numPr>
        <w:spacing w:after="0" w:line="360" w:lineRule="exact"/>
        <w:ind w:left="0" w:firstLine="851"/>
        <w:jc w:val="both"/>
        <w:rPr>
          <w:b/>
          <w:bCs/>
        </w:rPr>
      </w:pPr>
      <w:r w:rsidRPr="00FA7E76">
        <w:rPr>
          <w:b/>
          <w:bCs/>
        </w:rPr>
        <w:lastRenderedPageBreak/>
        <w:t xml:space="preserve">Спецификация файлов проекта </w:t>
      </w:r>
    </w:p>
    <w:p w14:paraId="782C1798" w14:textId="77777777" w:rsidR="004B77AB" w:rsidRPr="001E23F1" w:rsidRDefault="004B77AB" w:rsidP="00333A90">
      <w:pPr>
        <w:spacing w:after="0" w:line="360" w:lineRule="exact"/>
        <w:ind w:firstLine="851"/>
        <w:jc w:val="both"/>
      </w:pPr>
    </w:p>
    <w:p w14:paraId="3BE09AA5" w14:textId="673024D6" w:rsidR="001E23F1" w:rsidRDefault="00944454" w:rsidP="00333A90">
      <w:pPr>
        <w:spacing w:after="0" w:line="360" w:lineRule="exact"/>
        <w:ind w:firstLine="851"/>
        <w:jc w:val="both"/>
      </w:pPr>
      <w:r w:rsidRPr="00944454">
        <w:t xml:space="preserve">Для обеспечения логической организации структуры проекта все файлы распределены по функциональным папкам. Ниже представлены таблицы, отражающие структуру файлов для двух вариантов реализации сайта. </w:t>
      </w:r>
      <w:r>
        <w:t xml:space="preserve">В таблице 3 представлена структура файлов сайта с ручной версткой, а в таблице 4 – с </w:t>
      </w:r>
      <w:r>
        <w:rPr>
          <w:lang w:val="en-US"/>
        </w:rPr>
        <w:t>Bootstrap</w:t>
      </w:r>
      <w:r w:rsidRPr="00944454">
        <w:t>.</w:t>
      </w:r>
    </w:p>
    <w:p w14:paraId="704EBD72" w14:textId="77777777" w:rsidR="00944454" w:rsidRPr="00944454" w:rsidRDefault="00944454" w:rsidP="00333A90">
      <w:pPr>
        <w:spacing w:after="0" w:line="360" w:lineRule="exact"/>
        <w:ind w:firstLine="851"/>
        <w:jc w:val="both"/>
      </w:pPr>
    </w:p>
    <w:p w14:paraId="486BA748" w14:textId="2A2BE6AD" w:rsidR="001E23F1" w:rsidRPr="00944454" w:rsidRDefault="00944454" w:rsidP="00944454">
      <w:pPr>
        <w:spacing w:after="0" w:line="360" w:lineRule="exact"/>
        <w:ind w:firstLine="851"/>
        <w:jc w:val="both"/>
      </w:pPr>
      <w:r w:rsidRPr="00E84ECE">
        <w:t xml:space="preserve">Таблица </w:t>
      </w:r>
      <w:r>
        <w:t xml:space="preserve">3 </w:t>
      </w:r>
      <w:r w:rsidRPr="00E84ECE">
        <w:t>– Структура файлов проекта</w:t>
      </w:r>
      <w:r>
        <w:t xml:space="preserve"> с</w:t>
      </w:r>
      <w:r w:rsidRPr="00944454">
        <w:t xml:space="preserve"> </w:t>
      </w:r>
      <w:r>
        <w:t>ручной версткой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3304"/>
        <w:gridCol w:w="1227"/>
        <w:gridCol w:w="5387"/>
      </w:tblGrid>
      <w:tr w:rsidR="00944454" w:rsidRPr="00274B68" w14:paraId="59EE72AC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026564" w14:textId="77777777" w:rsidR="00944454" w:rsidRPr="00274B68" w:rsidRDefault="00944454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Имя файла/папки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F85B55" w14:textId="77777777" w:rsidR="00944454" w:rsidRPr="00274B68" w:rsidRDefault="00944454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D4B9F2" w14:textId="77777777" w:rsidR="00944454" w:rsidRPr="00274B68" w:rsidRDefault="00944454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44454" w:rsidRPr="00274B68" w14:paraId="4AC438A9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BB210C5" w14:textId="4825678B" w:rsidR="00944454" w:rsidRPr="00274B68" w:rsidRDefault="00CA609B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website</w:t>
            </w:r>
            <w:r w:rsidR="00944454" w:rsidRPr="00274B68">
              <w:rPr>
                <w:sz w:val="24"/>
                <w:szCs w:val="24"/>
                <w:lang w:val="en-US"/>
              </w:rPr>
              <w:t>.html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3A18B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4D281A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Файл </w:t>
            </w:r>
            <w:r w:rsidRPr="00274B68">
              <w:rPr>
                <w:sz w:val="24"/>
                <w:szCs w:val="24"/>
                <w:lang w:val="en-US"/>
              </w:rPr>
              <w:t xml:space="preserve">html </w:t>
            </w:r>
            <w:r w:rsidRPr="00274B68">
              <w:rPr>
                <w:sz w:val="24"/>
                <w:szCs w:val="24"/>
              </w:rPr>
              <w:t>с кодом</w:t>
            </w:r>
          </w:p>
        </w:tc>
      </w:tr>
      <w:tr w:rsidR="00944454" w:rsidRPr="00274B68" w14:paraId="13175B16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4BE7B57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A8EB189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F3DDB6A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Папка с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стилями</w:t>
            </w:r>
          </w:p>
        </w:tc>
      </w:tr>
      <w:tr w:rsidR="00944454" w:rsidRPr="00274B68" w14:paraId="753A63EC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020E0BD9" w14:textId="582E84C4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/style.css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FE947CA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637406EB" w14:textId="0FB76D49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</w:t>
            </w:r>
            <w:r w:rsidR="00697F72">
              <w:rPr>
                <w:sz w:val="24"/>
                <w:szCs w:val="24"/>
              </w:rPr>
              <w:t>л</w:t>
            </w:r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со стилями</w:t>
            </w:r>
          </w:p>
        </w:tc>
      </w:tr>
      <w:tr w:rsidR="00944454" w:rsidRPr="00274B68" w14:paraId="05ECDE98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C184CE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2B4BBAB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13462B0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шрифтами</w:t>
            </w:r>
          </w:p>
        </w:tc>
      </w:tr>
      <w:tr w:rsidR="00944454" w:rsidRPr="00274B68" w14:paraId="729ACE30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B243227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ttf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6A4E03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E3A033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шрифтов</w:t>
            </w:r>
          </w:p>
        </w:tc>
      </w:tr>
      <w:tr w:rsidR="00944454" w:rsidRPr="00274B68" w14:paraId="767CEF44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C017556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EFF3ED4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11A3C02" w14:textId="5E1213EF" w:rsidR="00944454" w:rsidRPr="00141241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картинками</w:t>
            </w:r>
            <w:r w:rsidR="00141241" w:rsidRPr="00141241">
              <w:rPr>
                <w:sz w:val="24"/>
                <w:szCs w:val="24"/>
              </w:rPr>
              <w:t xml:space="preserve"> </w:t>
            </w:r>
            <w:r w:rsidR="00141241">
              <w:rPr>
                <w:sz w:val="24"/>
                <w:szCs w:val="24"/>
              </w:rPr>
              <w:t>и иконками</w:t>
            </w:r>
          </w:p>
        </w:tc>
      </w:tr>
      <w:tr w:rsidR="00944454" w:rsidRPr="00274B68" w14:paraId="0D767DC7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31F3FC0A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818DAAE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6C8A3740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  <w:tr w:rsidR="00944454" w:rsidRPr="00274B68" w14:paraId="1972A9C3" w14:textId="77777777" w:rsidTr="00F4275A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15C3E196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image/*.jpg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16B1E401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184A9C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  <w:tr w:rsidR="00F4275A" w:rsidRPr="00274B68" w14:paraId="65F290DE" w14:textId="77777777" w:rsidTr="00FA7E76">
        <w:tc>
          <w:tcPr>
            <w:tcW w:w="33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3CE908" w14:textId="4F092EAB" w:rsidR="00F4275A" w:rsidRPr="00274B68" w:rsidRDefault="00F4275A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</w:t>
            </w:r>
            <w:proofErr w:type="spellStart"/>
            <w:r>
              <w:rPr>
                <w:sz w:val="24"/>
                <w:szCs w:val="24"/>
                <w:lang w:val="en-US"/>
              </w:rPr>
              <w:t>svg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C4B317" w14:textId="7B3F6C9C" w:rsidR="00F4275A" w:rsidRPr="00274B68" w:rsidRDefault="00F4275A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177BBA" w14:textId="4899DBA7" w:rsidR="00F4275A" w:rsidRPr="00274B68" w:rsidRDefault="00F4275A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Файлы иконок</w:t>
            </w:r>
          </w:p>
        </w:tc>
      </w:tr>
    </w:tbl>
    <w:p w14:paraId="22684A98" w14:textId="77777777" w:rsidR="00944454" w:rsidRPr="00944454" w:rsidRDefault="00944454" w:rsidP="00333A90">
      <w:pPr>
        <w:spacing w:after="0" w:line="360" w:lineRule="exact"/>
        <w:ind w:firstLine="851"/>
        <w:jc w:val="both"/>
        <w:rPr>
          <w:lang w:val="en-US"/>
        </w:rPr>
      </w:pPr>
    </w:p>
    <w:p w14:paraId="020BCAC7" w14:textId="4A39894A" w:rsidR="00E84ECE" w:rsidRPr="00E73572" w:rsidRDefault="00E84ECE" w:rsidP="00333A90">
      <w:pPr>
        <w:spacing w:after="0" w:line="360" w:lineRule="exact"/>
        <w:ind w:firstLine="851"/>
        <w:jc w:val="both"/>
      </w:pPr>
      <w:r w:rsidRPr="00E84ECE">
        <w:t xml:space="preserve">Таблица </w:t>
      </w:r>
      <w:r w:rsidR="00944454" w:rsidRPr="00944454">
        <w:t>4</w:t>
      </w:r>
      <w:r w:rsidRPr="00E84ECE">
        <w:t xml:space="preserve"> – Структура файлов проекта</w:t>
      </w:r>
      <w:r w:rsidR="00E73572">
        <w:t xml:space="preserve"> с </w:t>
      </w:r>
      <w:r w:rsidR="00E73572">
        <w:rPr>
          <w:lang w:val="en-US"/>
        </w:rPr>
        <w:t>Bootstrap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3304"/>
        <w:gridCol w:w="1227"/>
        <w:gridCol w:w="5387"/>
      </w:tblGrid>
      <w:tr w:rsidR="00E84ECE" w:rsidRPr="00274B68" w14:paraId="03B108A6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CA6535" w14:textId="0720385A" w:rsidR="00E84ECE" w:rsidRPr="00274B68" w:rsidRDefault="00E73572" w:rsidP="00E73572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Имя файла/папки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99824F" w14:textId="28E0CE45" w:rsidR="00E84ECE" w:rsidRPr="00274B68" w:rsidRDefault="00E73572" w:rsidP="00E73572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290BA8" w14:textId="244BE56A" w:rsidR="00E84ECE" w:rsidRPr="00274B68" w:rsidRDefault="00E73572" w:rsidP="00E73572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84ECE" w:rsidRPr="00274B68" w14:paraId="65D5F368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A568E6" w14:textId="47AD1003" w:rsidR="00E84ECE" w:rsidRPr="00274B68" w:rsidRDefault="0010657D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website(bootstrap)</w:t>
            </w:r>
            <w:r w:rsidR="00E73572" w:rsidRPr="00274B68">
              <w:rPr>
                <w:sz w:val="24"/>
                <w:szCs w:val="24"/>
                <w:lang w:val="en-US"/>
              </w:rPr>
              <w:t>.html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B619EC" w14:textId="6999FFAB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0D2874" w14:textId="59A1AD16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Файл </w:t>
            </w:r>
            <w:r w:rsidRPr="00274B68">
              <w:rPr>
                <w:sz w:val="24"/>
                <w:szCs w:val="24"/>
                <w:lang w:val="en-US"/>
              </w:rPr>
              <w:t xml:space="preserve">html </w:t>
            </w:r>
            <w:r w:rsidRPr="00274B68">
              <w:rPr>
                <w:sz w:val="24"/>
                <w:szCs w:val="24"/>
              </w:rPr>
              <w:t>с кодом</w:t>
            </w:r>
          </w:p>
        </w:tc>
      </w:tr>
      <w:tr w:rsidR="00E84ECE" w:rsidRPr="00274B68" w14:paraId="2E47D431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BE7D3FE" w14:textId="22BE9656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7BC90BC" w14:textId="1666DBB6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80977DA" w14:textId="37EB98A9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Папка с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стилями</w:t>
            </w:r>
          </w:p>
        </w:tc>
      </w:tr>
      <w:tr w:rsidR="001E23F1" w:rsidRPr="00274B68" w14:paraId="65CD0A5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C640E8F" w14:textId="5D5F57B0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</w:t>
            </w:r>
            <w:r w:rsidR="00484BA2">
              <w:rPr>
                <w:sz w:val="24"/>
                <w:szCs w:val="24"/>
                <w:lang w:val="en-US"/>
              </w:rPr>
              <w:t>style</w:t>
            </w:r>
            <w:r w:rsidRPr="00274B68">
              <w:rPr>
                <w:sz w:val="24"/>
                <w:szCs w:val="24"/>
                <w:lang w:val="en-US"/>
              </w:rPr>
              <w:t>.css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158F60A3" w14:textId="216FFC12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387B1B24" w14:textId="3B3E48A2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Файд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со стилями</w:t>
            </w:r>
          </w:p>
        </w:tc>
      </w:tr>
      <w:tr w:rsidR="00E84ECE" w:rsidRPr="00274B68" w14:paraId="1BCE036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14A42828" w14:textId="7164D87F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8A53D87" w14:textId="2A1F99E8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6364A51" w14:textId="31BB3D68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шрифтами</w:t>
            </w:r>
          </w:p>
        </w:tc>
      </w:tr>
      <w:tr w:rsidR="001E23F1" w:rsidRPr="00274B68" w14:paraId="60665E61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627099B" w14:textId="72E78F41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ttf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32A85494" w14:textId="058C5FEB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EC1805D" w14:textId="22B6B733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шрифтов</w:t>
            </w:r>
          </w:p>
        </w:tc>
      </w:tr>
      <w:tr w:rsidR="00E84ECE" w:rsidRPr="00274B68" w14:paraId="2381E5AB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64C673C" w14:textId="27E1C1EF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5C21233D" w14:textId="27413C37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E51CF12" w14:textId="5AE65F00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картинками</w:t>
            </w:r>
            <w:r w:rsidR="009C66CC">
              <w:rPr>
                <w:sz w:val="24"/>
                <w:szCs w:val="24"/>
              </w:rPr>
              <w:t xml:space="preserve"> и иконками</w:t>
            </w:r>
          </w:p>
        </w:tc>
      </w:tr>
      <w:tr w:rsidR="00E84ECE" w:rsidRPr="00274B68" w14:paraId="478819DA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9549BF9" w14:textId="3BF99647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4DF08AE7" w14:textId="5736224A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200DABE4" w14:textId="40CAC5D6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  <w:tr w:rsidR="001E23F1" w:rsidRPr="00274B68" w14:paraId="3B6504F7" w14:textId="77777777" w:rsidTr="00D2207F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B5499BC" w14:textId="60BDA76C" w:rsidR="001E23F1" w:rsidRPr="00274B68" w:rsidRDefault="001E23F1" w:rsidP="001E23F1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image/*.jpg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079A9D76" w14:textId="082B9374" w:rsidR="001E23F1" w:rsidRPr="00274B68" w:rsidRDefault="001E23F1" w:rsidP="001E23F1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1977B60" w14:textId="69F36B49" w:rsidR="001E23F1" w:rsidRPr="00274B68" w:rsidRDefault="001E23F1" w:rsidP="001E23F1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  <w:tr w:rsidR="00D2207F" w:rsidRPr="00274B68" w14:paraId="3B0072F2" w14:textId="77777777" w:rsidTr="001D2D1C">
        <w:tc>
          <w:tcPr>
            <w:tcW w:w="3304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461C618D" w14:textId="3F09A38C" w:rsidR="00D2207F" w:rsidRPr="00274B68" w:rsidRDefault="00D2207F" w:rsidP="00D2207F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</w:t>
            </w:r>
            <w:proofErr w:type="spellStart"/>
            <w:r>
              <w:rPr>
                <w:sz w:val="24"/>
                <w:szCs w:val="24"/>
                <w:lang w:val="en-US"/>
              </w:rPr>
              <w:t>svg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49D727F4" w14:textId="6FD3FBE3" w:rsidR="00D2207F" w:rsidRPr="00274B68" w:rsidRDefault="00D2207F" w:rsidP="00D2207F">
            <w:pPr>
              <w:spacing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5E248B4A" w14:textId="32731EFD" w:rsidR="00D2207F" w:rsidRPr="00274B68" w:rsidRDefault="00D2207F" w:rsidP="00D2207F">
            <w:pPr>
              <w:spacing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Файлы иконок</w:t>
            </w:r>
          </w:p>
        </w:tc>
      </w:tr>
    </w:tbl>
    <w:p w14:paraId="5DF4DC7D" w14:textId="04DA81ED" w:rsidR="001B4B62" w:rsidRDefault="001B4B62" w:rsidP="00333A90">
      <w:pPr>
        <w:spacing w:after="0" w:line="360" w:lineRule="exact"/>
        <w:ind w:firstLine="851"/>
        <w:jc w:val="both"/>
        <w:rPr>
          <w:lang w:val="en-US"/>
        </w:rPr>
      </w:pPr>
    </w:p>
    <w:p w14:paraId="4DB70D3B" w14:textId="77777777" w:rsidR="001B4B62" w:rsidRDefault="001B4B62">
      <w:pPr>
        <w:rPr>
          <w:lang w:val="en-US"/>
        </w:rPr>
      </w:pPr>
      <w:r>
        <w:rPr>
          <w:lang w:val="en-US"/>
        </w:rPr>
        <w:br w:type="page"/>
      </w:r>
    </w:p>
    <w:p w14:paraId="249D30BA" w14:textId="0D17F49E" w:rsidR="001B4B62" w:rsidRPr="00511732" w:rsidRDefault="001B4B62">
      <w:pPr>
        <w:pStyle w:val="af1"/>
        <w:numPr>
          <w:ilvl w:val="0"/>
          <w:numId w:val="3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lastRenderedPageBreak/>
        <w:t>Тестирование</w:t>
      </w:r>
    </w:p>
    <w:p w14:paraId="3D6325F7" w14:textId="77777777" w:rsidR="001B4B62" w:rsidRPr="00FB5869" w:rsidRDefault="001B4B62" w:rsidP="001B4B62">
      <w:pPr>
        <w:spacing w:after="0" w:line="360" w:lineRule="exact"/>
        <w:ind w:firstLine="680"/>
        <w:jc w:val="both"/>
        <w:rPr>
          <w:rFonts w:cs="Times New Roman"/>
          <w:b/>
          <w:bCs/>
          <w:szCs w:val="28"/>
        </w:rPr>
      </w:pPr>
    </w:p>
    <w:p w14:paraId="1E379ED6" w14:textId="28E3B5C4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>В период с 01.06.2026 по 05.06.2026 происходил процесс тестирования программного продукта «</w:t>
      </w:r>
      <w:proofErr w:type="spellStart"/>
      <w:r w:rsidR="000345BE">
        <w:rPr>
          <w:rFonts w:cs="Times New Roman"/>
          <w:szCs w:val="28"/>
          <w:lang w:val="en-US"/>
        </w:rPr>
        <w:t>Fotoprokat</w:t>
      </w:r>
      <w:proofErr w:type="spellEnd"/>
      <w:r w:rsidR="000345BE" w:rsidRPr="000345BE">
        <w:rPr>
          <w:rFonts w:cs="Times New Roman"/>
          <w:szCs w:val="28"/>
        </w:rPr>
        <w:t>2</w:t>
      </w:r>
      <w:r w:rsidR="000345BE" w:rsidRPr="00200BD5">
        <w:rPr>
          <w:rFonts w:cs="Times New Roman"/>
          <w:szCs w:val="28"/>
        </w:rPr>
        <w:t>4</w:t>
      </w:r>
      <w:r w:rsidRPr="00F27FB1">
        <w:rPr>
          <w:rFonts w:cs="Times New Roman"/>
          <w:szCs w:val="28"/>
        </w:rPr>
        <w:t>». Успешно было пройдено 100% тест-кейсов крайне высокого приоритета, 100% тест-кейсов высокого приоритета и 100% тест-кейсов среднего приоритета.</w:t>
      </w:r>
    </w:p>
    <w:p w14:paraId="5FF28E58" w14:textId="5BA9B405" w:rsidR="001B4B62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Команда тестировщиков описана в таблице </w:t>
      </w:r>
      <w:r>
        <w:rPr>
          <w:rFonts w:cs="Times New Roman"/>
          <w:szCs w:val="28"/>
        </w:rPr>
        <w:t>5</w:t>
      </w:r>
      <w:r w:rsidRPr="00FB5869">
        <w:rPr>
          <w:rFonts w:cs="Times New Roman"/>
          <w:szCs w:val="28"/>
        </w:rPr>
        <w:t>.</w:t>
      </w:r>
    </w:p>
    <w:p w14:paraId="745447D0" w14:textId="77777777" w:rsidR="00C06063" w:rsidRP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774BA952" w14:textId="69DD5A67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5</w:t>
      </w:r>
      <w:r w:rsidRPr="00FB5869">
        <w:rPr>
          <w:rFonts w:cs="Times New Roman"/>
          <w:szCs w:val="28"/>
        </w:rPr>
        <w:t xml:space="preserve"> – Команда тестировщиков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2547"/>
        <w:gridCol w:w="1701"/>
        <w:gridCol w:w="3119"/>
        <w:gridCol w:w="2551"/>
      </w:tblGrid>
      <w:tr w:rsidR="001B4B62" w:rsidRPr="00274B68" w14:paraId="73746CF6" w14:textId="77777777" w:rsidTr="00FA7E76"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BA973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906197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FCBC44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F5172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Длительность, ч</w:t>
            </w:r>
          </w:p>
        </w:tc>
      </w:tr>
      <w:tr w:rsidR="001B4B62" w:rsidRPr="00274B68" w14:paraId="0AA56043" w14:textId="77777777" w:rsidTr="00FA7E76"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4FE98" w14:textId="779A1F5B" w:rsidR="001B4B62" w:rsidRPr="00274B68" w:rsidRDefault="00200BD5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 У.И.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7F659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26.05.2026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2261B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Разработка тест-кейсов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0C6C59" w14:textId="55D716C3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</w:t>
            </w:r>
            <w:r w:rsidR="007C2B59">
              <w:rPr>
                <w:sz w:val="24"/>
                <w:szCs w:val="24"/>
              </w:rPr>
              <w:t>,5</w:t>
            </w:r>
          </w:p>
        </w:tc>
      </w:tr>
    </w:tbl>
    <w:p w14:paraId="4A639AF7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430936F6" w14:textId="05643FE0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 xml:space="preserve">Тестирование производилось на операционных системах Windows и </w:t>
      </w:r>
      <w:proofErr w:type="spellStart"/>
      <w:r w:rsidRPr="00F27FB1">
        <w:rPr>
          <w:rFonts w:cs="Times New Roman"/>
          <w:szCs w:val="28"/>
        </w:rPr>
        <w:t>macOS</w:t>
      </w:r>
      <w:proofErr w:type="spellEnd"/>
      <w:r w:rsidRPr="00F27FB1">
        <w:rPr>
          <w:rFonts w:cs="Times New Roman"/>
          <w:szCs w:val="28"/>
        </w:rPr>
        <w:t xml:space="preserve"> с использованием различных браузеров (Google </w:t>
      </w:r>
      <w:proofErr w:type="spellStart"/>
      <w:r w:rsidRPr="00F27FB1">
        <w:rPr>
          <w:rFonts w:cs="Times New Roman"/>
          <w:szCs w:val="28"/>
        </w:rPr>
        <w:t>Chrome</w:t>
      </w:r>
      <w:proofErr w:type="spellEnd"/>
      <w:r w:rsidRPr="00F27FB1">
        <w:rPr>
          <w:rFonts w:cs="Times New Roman"/>
          <w:szCs w:val="28"/>
        </w:rPr>
        <w:t xml:space="preserve">, Яндекс Браузер, Safari). Все тест-кейсы выполнялись вручную. Расписание проведения тестирования представлено в таблице </w:t>
      </w:r>
      <w:r w:rsidR="00FF7CC0">
        <w:rPr>
          <w:rFonts w:cs="Times New Roman"/>
          <w:szCs w:val="28"/>
        </w:rPr>
        <w:t>6</w:t>
      </w:r>
      <w:r w:rsidRPr="00F27FB1">
        <w:rPr>
          <w:rFonts w:cs="Times New Roman"/>
          <w:szCs w:val="28"/>
        </w:rPr>
        <w:t>.</w:t>
      </w:r>
    </w:p>
    <w:p w14:paraId="007C74D6" w14:textId="77777777" w:rsid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65AB32CE" w14:textId="72D5A8B8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6</w:t>
      </w:r>
      <w:r w:rsidRPr="00FB5869">
        <w:rPr>
          <w:rFonts w:cs="Times New Roman"/>
          <w:szCs w:val="28"/>
        </w:rPr>
        <w:t xml:space="preserve"> – Расписание проведения тестирования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2068"/>
        <w:gridCol w:w="1296"/>
        <w:gridCol w:w="4418"/>
        <w:gridCol w:w="2136"/>
      </w:tblGrid>
      <w:tr w:rsidR="001B4B62" w:rsidRPr="00924429" w14:paraId="492A1A30" w14:textId="77777777" w:rsidTr="002D3673">
        <w:tc>
          <w:tcPr>
            <w:tcW w:w="2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8E838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818EF2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4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5DB9D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1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D7000E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Длительность, ч</w:t>
            </w:r>
          </w:p>
        </w:tc>
      </w:tr>
      <w:tr w:rsidR="001B4B62" w:rsidRPr="00924429" w14:paraId="462C848A" w14:textId="77777777" w:rsidTr="002D3673">
        <w:tc>
          <w:tcPr>
            <w:tcW w:w="20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3B7C13" w14:textId="7A53EE8D" w:rsidR="001B4B62" w:rsidRPr="00924429" w:rsidRDefault="002D3673" w:rsidP="0065092B">
            <w:pPr>
              <w:spacing w:line="36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 У.И.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13E088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26.05.2026</w:t>
            </w:r>
          </w:p>
        </w:tc>
        <w:tc>
          <w:tcPr>
            <w:tcW w:w="4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99B686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Разработка тест-кейсов для проверки структуры и адаптивности страницы</w:t>
            </w:r>
          </w:p>
        </w:tc>
        <w:tc>
          <w:tcPr>
            <w:tcW w:w="21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FBE27C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</w:t>
            </w:r>
          </w:p>
        </w:tc>
      </w:tr>
      <w:tr w:rsidR="001B4B62" w:rsidRPr="00924429" w14:paraId="4F3C3A95" w14:textId="77777777" w:rsidTr="002D3673">
        <w:tc>
          <w:tcPr>
            <w:tcW w:w="20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E585A3" w14:textId="49A5ED46" w:rsidR="001B4B62" w:rsidRPr="00924429" w:rsidRDefault="002D3673" w:rsidP="0065092B">
            <w:pPr>
              <w:spacing w:line="36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 У.И.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44A072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26.05.2026</w:t>
            </w:r>
          </w:p>
        </w:tc>
        <w:tc>
          <w:tcPr>
            <w:tcW w:w="4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CC1446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 xml:space="preserve">Тестирование ручной верстки (нативные </w:t>
            </w:r>
            <w:proofErr w:type="spellStart"/>
            <w:r w:rsidRPr="00924429">
              <w:rPr>
                <w:sz w:val="24"/>
                <w:szCs w:val="24"/>
              </w:rPr>
              <w:t>Flexbox</w:t>
            </w:r>
            <w:proofErr w:type="spellEnd"/>
            <w:r w:rsidRPr="00924429">
              <w:rPr>
                <w:sz w:val="24"/>
                <w:szCs w:val="24"/>
              </w:rPr>
              <w:t xml:space="preserve"> и Grid CSS)</w:t>
            </w:r>
          </w:p>
        </w:tc>
        <w:tc>
          <w:tcPr>
            <w:tcW w:w="21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32999F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3</w:t>
            </w:r>
          </w:p>
        </w:tc>
      </w:tr>
      <w:tr w:rsidR="001B4B62" w:rsidRPr="00924429" w14:paraId="14FCBE97" w14:textId="77777777" w:rsidTr="002D3673">
        <w:tc>
          <w:tcPr>
            <w:tcW w:w="20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A04D74" w14:textId="116B0558" w:rsidR="001B4B62" w:rsidRPr="00924429" w:rsidRDefault="002D3673" w:rsidP="0065092B">
            <w:pPr>
              <w:spacing w:line="36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 У.И.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C8477D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27.05.2026</w:t>
            </w:r>
          </w:p>
        </w:tc>
        <w:tc>
          <w:tcPr>
            <w:tcW w:w="4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B52EA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 xml:space="preserve">Анализ выполнения тест-кейсов, проверка </w:t>
            </w:r>
            <w:proofErr w:type="spellStart"/>
            <w:r w:rsidRPr="00924429">
              <w:rPr>
                <w:sz w:val="24"/>
                <w:szCs w:val="24"/>
              </w:rPr>
              <w:t>кроссбраузерности</w:t>
            </w:r>
            <w:proofErr w:type="spellEnd"/>
          </w:p>
        </w:tc>
        <w:tc>
          <w:tcPr>
            <w:tcW w:w="21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589FF1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</w:t>
            </w:r>
          </w:p>
        </w:tc>
      </w:tr>
      <w:tr w:rsidR="001B4B62" w:rsidRPr="00924429" w14:paraId="4E8C9658" w14:textId="77777777" w:rsidTr="002D3673">
        <w:tc>
          <w:tcPr>
            <w:tcW w:w="20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2858C2" w14:textId="3537535D" w:rsidR="001B4B62" w:rsidRPr="00924429" w:rsidRDefault="002D3673" w:rsidP="0065092B">
            <w:pPr>
              <w:spacing w:line="36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 У.И.</w:t>
            </w:r>
          </w:p>
        </w:tc>
        <w:tc>
          <w:tcPr>
            <w:tcW w:w="129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E1E345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28.05.2026</w:t>
            </w:r>
          </w:p>
        </w:tc>
        <w:tc>
          <w:tcPr>
            <w:tcW w:w="4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D88AE9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 xml:space="preserve">Тестирование интерактивных компонентов </w:t>
            </w:r>
            <w:proofErr w:type="spellStart"/>
            <w:r w:rsidRPr="00924429">
              <w:rPr>
                <w:sz w:val="24"/>
                <w:szCs w:val="24"/>
              </w:rPr>
              <w:t>Bootstrap</w:t>
            </w:r>
            <w:proofErr w:type="spellEnd"/>
            <w:r w:rsidRPr="00924429">
              <w:rPr>
                <w:sz w:val="24"/>
                <w:szCs w:val="24"/>
              </w:rPr>
              <w:t xml:space="preserve"> 5 и форм</w:t>
            </w:r>
          </w:p>
        </w:tc>
        <w:tc>
          <w:tcPr>
            <w:tcW w:w="21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55D301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4</w:t>
            </w:r>
          </w:p>
        </w:tc>
      </w:tr>
      <w:tr w:rsidR="001B4B62" w:rsidRPr="00924429" w14:paraId="1B469A7F" w14:textId="77777777" w:rsidTr="002D3673">
        <w:tc>
          <w:tcPr>
            <w:tcW w:w="20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084AA" w14:textId="7AA3C4D9" w:rsidR="001B4B62" w:rsidRPr="00924429" w:rsidRDefault="002D3673" w:rsidP="0065092B">
            <w:pPr>
              <w:spacing w:line="36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Перепелица У.И.</w:t>
            </w:r>
          </w:p>
        </w:tc>
        <w:tc>
          <w:tcPr>
            <w:tcW w:w="12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9E274E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29.05.2026</w:t>
            </w:r>
          </w:p>
        </w:tc>
        <w:tc>
          <w:tcPr>
            <w:tcW w:w="44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56A200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Составление отчетов о результатах тестирования</w:t>
            </w:r>
          </w:p>
        </w:tc>
        <w:tc>
          <w:tcPr>
            <w:tcW w:w="21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918921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1</w:t>
            </w:r>
          </w:p>
        </w:tc>
      </w:tr>
    </w:tbl>
    <w:p w14:paraId="398C6A5E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3AF9E04B" w14:textId="77777777" w:rsidR="00F27FB1" w:rsidRPr="00F27FB1" w:rsidRDefault="00F27FB1" w:rsidP="00F27FB1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>В рамках контроля качества был подготовлен набор тестовых сценариев, покрывающих основные функциональные требования системы. Особое внимание уделялось проверке отзывчивости макета при различных разрешениях экрана (1920px, 768px, 360px), отсутствию горизонтальной прокрутки, а также корректности работы JavaScript-логики встроенных компонентов фреймворка. Подробный перечень разработанных тест-кейсов, включающий описание проверок, ожидаемые и фактические результаты тестирования в полном объеме, вынесен в Приложение Б.</w:t>
      </w:r>
    </w:p>
    <w:p w14:paraId="1F1E742A" w14:textId="77777777" w:rsidR="00F27FB1" w:rsidRPr="00F27FB1" w:rsidRDefault="00F27FB1" w:rsidP="00F27FB1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lastRenderedPageBreak/>
        <w:t>Сводная статистика по результатам выполнения тест-кейсов, отражающая общее количество проверок и метрики качества, агрегирована в таблице 6.</w:t>
      </w:r>
    </w:p>
    <w:p w14:paraId="1CD0233A" w14:textId="11D5325D" w:rsidR="001B4B62" w:rsidRPr="00F27FB1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77E41A0B" w14:textId="58655C06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6</w:t>
      </w:r>
      <w:r w:rsidRPr="00FB5869">
        <w:rPr>
          <w:rFonts w:cs="Times New Roman"/>
          <w:szCs w:val="28"/>
        </w:rPr>
        <w:t xml:space="preserve"> – Статистика по разработанным тест-кейсам</w:t>
      </w:r>
    </w:p>
    <w:tbl>
      <w:tblPr>
        <w:tblStyle w:val="a8"/>
        <w:tblW w:w="9915" w:type="dxa"/>
        <w:tblLook w:val="04A0" w:firstRow="1" w:lastRow="0" w:firstColumn="1" w:lastColumn="0" w:noHBand="0" w:noVBand="1"/>
      </w:tblPr>
      <w:tblGrid>
        <w:gridCol w:w="1970"/>
        <w:gridCol w:w="1560"/>
        <w:gridCol w:w="1277"/>
        <w:gridCol w:w="1277"/>
        <w:gridCol w:w="1277"/>
        <w:gridCol w:w="1277"/>
        <w:gridCol w:w="1277"/>
      </w:tblGrid>
      <w:tr w:rsidR="00FA7E76" w:rsidRPr="00274B68" w14:paraId="6251C3D2" w14:textId="77777777" w:rsidTr="00274B68">
        <w:tc>
          <w:tcPr>
            <w:tcW w:w="19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C81E1F" w14:textId="77777777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A3B871" w14:textId="2BE7816C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Количество</w:t>
            </w:r>
          </w:p>
          <w:p w14:paraId="0C384423" w14:textId="1AF44910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тест-кейсов</w:t>
            </w:r>
          </w:p>
        </w:tc>
        <w:tc>
          <w:tcPr>
            <w:tcW w:w="638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B9A73D" w14:textId="246836AB" w:rsidR="00FA7E76" w:rsidRPr="00274B68" w:rsidRDefault="00FA7E76" w:rsidP="00FA7E76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 xml:space="preserve">Приоритет </w:t>
            </w:r>
          </w:p>
        </w:tc>
      </w:tr>
      <w:tr w:rsidR="00FA7E76" w:rsidRPr="00274B68" w14:paraId="09FD51D4" w14:textId="77777777" w:rsidTr="00274B68">
        <w:tc>
          <w:tcPr>
            <w:tcW w:w="19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85C87" w14:textId="77777777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27F01" w14:textId="77777777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F5302" w14:textId="4BB0CAC9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Крайне низкий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04121" w14:textId="27924F92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F5AD1" w14:textId="288F6CEC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BBD6E0" w14:textId="3201051B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F05C6" w14:textId="590B93B2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Крайне высокий</w:t>
            </w:r>
          </w:p>
        </w:tc>
      </w:tr>
      <w:tr w:rsidR="00A952FD" w:rsidRPr="00274B68" w14:paraId="47F715F8" w14:textId="77777777" w:rsidTr="00274B68"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D24872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Пройдено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32329B" w14:textId="0719EA23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3</w:t>
            </w:r>
            <w:r w:rsidR="007209F1"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CC1B14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37C60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B3D1E0" w14:textId="01B363DB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</w:t>
            </w:r>
            <w:r w:rsidR="007209F1" w:rsidRPr="00274B68">
              <w:rPr>
                <w:sz w:val="24"/>
                <w:szCs w:val="24"/>
              </w:rPr>
              <w:t>1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878372" w14:textId="528182A8" w:rsidR="001B4B62" w:rsidRPr="00274B68" w:rsidRDefault="007209F1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CA9D09" w14:textId="693464DC" w:rsidR="001B4B62" w:rsidRPr="00274B68" w:rsidRDefault="007209F1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9</w:t>
            </w:r>
          </w:p>
        </w:tc>
      </w:tr>
      <w:tr w:rsidR="00A952FD" w:rsidRPr="00274B68" w14:paraId="15AB9703" w14:textId="77777777" w:rsidTr="00274B68"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12B1AB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Не пройдено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36E084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4FD0F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0F6EB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82F0E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D1D48C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D3DBFE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</w:tr>
      <w:tr w:rsidR="00A952FD" w:rsidRPr="00274B68" w14:paraId="7ADD70A7" w14:textId="77777777" w:rsidTr="00274B68"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CD0BC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48D7C2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8A1600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7AE6C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F32B0B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C70FE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BAC326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</w:tr>
      <w:tr w:rsidR="00A952FD" w:rsidRPr="00274B68" w14:paraId="0BCEA28C" w14:textId="77777777" w:rsidTr="00274B68">
        <w:tc>
          <w:tcPr>
            <w:tcW w:w="19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7AD6F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Не протестировано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052B0E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51869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5F64C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6A378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19EE9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E3C378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</w:tr>
    </w:tbl>
    <w:p w14:paraId="413AD276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113E8112" w14:textId="3A798226" w:rsidR="001B4B62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Далее проводилась статистика по дефектам, зафиксированным в процессе ручного тестирования интерфейса. Выявленные по результатам тестирования ошибки представлены ниже в таблице </w:t>
      </w:r>
      <w:r w:rsidR="00FF7CC0">
        <w:rPr>
          <w:rFonts w:cs="Times New Roman"/>
          <w:szCs w:val="28"/>
        </w:rPr>
        <w:t>7</w:t>
      </w:r>
      <w:r w:rsidRPr="00FB5869">
        <w:rPr>
          <w:rFonts w:cs="Times New Roman"/>
          <w:szCs w:val="28"/>
        </w:rPr>
        <w:t>.</w:t>
      </w:r>
    </w:p>
    <w:p w14:paraId="6037A307" w14:textId="77777777" w:rsidR="00C06063" w:rsidRP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25EA4976" w14:textId="67C3CCD1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7</w:t>
      </w:r>
      <w:r w:rsidRPr="00FB5869">
        <w:rPr>
          <w:rFonts w:cs="Times New Roman"/>
          <w:szCs w:val="28"/>
        </w:rPr>
        <w:t xml:space="preserve"> – Статистика по выявленным ошибкам</w:t>
      </w:r>
    </w:p>
    <w:tbl>
      <w:tblPr>
        <w:tblStyle w:val="a8"/>
        <w:tblW w:w="9910" w:type="dxa"/>
        <w:tblLook w:val="04A0" w:firstRow="1" w:lastRow="0" w:firstColumn="1" w:lastColumn="0" w:noHBand="0" w:noVBand="1"/>
      </w:tblPr>
      <w:tblGrid>
        <w:gridCol w:w="2122"/>
        <w:gridCol w:w="1557"/>
        <w:gridCol w:w="1557"/>
        <w:gridCol w:w="1558"/>
        <w:gridCol w:w="1558"/>
        <w:gridCol w:w="1558"/>
      </w:tblGrid>
      <w:tr w:rsidR="00C06063" w:rsidRPr="00924429" w14:paraId="1E1A0020" w14:textId="77777777" w:rsidTr="00C06063">
        <w:tc>
          <w:tcPr>
            <w:tcW w:w="212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10F701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55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E0B19D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Количество ошибок</w:t>
            </w:r>
          </w:p>
        </w:tc>
        <w:tc>
          <w:tcPr>
            <w:tcW w:w="623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3360EC" w14:textId="4021B8B6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Важность</w:t>
            </w:r>
          </w:p>
        </w:tc>
      </w:tr>
      <w:tr w:rsidR="00C06063" w:rsidRPr="00924429" w14:paraId="24285F65" w14:textId="77777777" w:rsidTr="00C06063">
        <w:tc>
          <w:tcPr>
            <w:tcW w:w="212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62E7C6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625BF0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6DEB30" w14:textId="1A5E45B0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Критическая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48AF2" w14:textId="6201505D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B33F14" w14:textId="7B701FC8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7C1F2" w14:textId="3A16EB85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Низкая</w:t>
            </w:r>
          </w:p>
        </w:tc>
      </w:tr>
      <w:tr w:rsidR="001B4B62" w:rsidRPr="00924429" w14:paraId="6DB00C88" w14:textId="77777777" w:rsidTr="00C06063">
        <w:tc>
          <w:tcPr>
            <w:tcW w:w="212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837C8D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Найдено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4E1E83" w14:textId="2A490A7A" w:rsidR="001B4B62" w:rsidRPr="00924429" w:rsidRDefault="00F42D27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F57A02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566037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B5EE61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86D542" w14:textId="27ED244E" w:rsidR="001B4B62" w:rsidRPr="00924429" w:rsidRDefault="00F42D27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1B4B62" w:rsidRPr="00924429" w14:paraId="20DF4846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DDA92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Исправлено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AF1ECC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3D6BF3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631C3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3E937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AC37A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  <w:tr w:rsidR="001B4B62" w:rsidRPr="00924429" w14:paraId="0CB7FB2D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E47A06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Проверено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2A14CA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6C76B5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12B1C2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3A153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4C286F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  <w:tr w:rsidR="001B4B62" w:rsidRPr="00924429" w14:paraId="4DFE2BD2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2BA07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B730F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DE8817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17A6B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634B1D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457DF6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  <w:tr w:rsidR="001B4B62" w:rsidRPr="00924429" w14:paraId="1243B39E" w14:textId="77777777" w:rsidTr="00C06063">
        <w:tc>
          <w:tcPr>
            <w:tcW w:w="212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E3EEE2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Отклонено</w:t>
            </w:r>
          </w:p>
        </w:tc>
        <w:tc>
          <w:tcPr>
            <w:tcW w:w="1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0148B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30D410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4532A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3734B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EE551B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</w:tbl>
    <w:p w14:paraId="0185E1BA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4A4E80D3" w14:textId="68D1D437" w:rsidR="001B4B62" w:rsidRPr="00FB5869" w:rsidRDefault="00F27FB1" w:rsidP="001B4B62">
      <w:pPr>
        <w:spacing w:after="0" w:line="360" w:lineRule="exact"/>
        <w:ind w:firstLine="680"/>
        <w:jc w:val="both"/>
        <w:rPr>
          <w:rFonts w:cs="Times New Roman"/>
          <w:b/>
          <w:bCs/>
          <w:szCs w:val="28"/>
        </w:rPr>
      </w:pPr>
      <w:r w:rsidRPr="00F27FB1">
        <w:rPr>
          <w:rFonts w:cs="Times New Roman"/>
          <w:szCs w:val="28"/>
        </w:rPr>
        <w:t>По результатам тестирования можно сделать вывод, что сайт «</w:t>
      </w:r>
      <w:proofErr w:type="spellStart"/>
      <w:r w:rsidR="005E1F7E">
        <w:rPr>
          <w:rFonts w:cs="Times New Roman"/>
          <w:szCs w:val="28"/>
          <w:lang w:val="en-US"/>
        </w:rPr>
        <w:t>Fotoprokat</w:t>
      </w:r>
      <w:proofErr w:type="spellEnd"/>
      <w:r w:rsidR="005E1F7E" w:rsidRPr="000345BE">
        <w:rPr>
          <w:rFonts w:cs="Times New Roman"/>
          <w:szCs w:val="28"/>
        </w:rPr>
        <w:t>2</w:t>
      </w:r>
      <w:r w:rsidR="005E1F7E" w:rsidRPr="00200BD5">
        <w:rPr>
          <w:rFonts w:cs="Times New Roman"/>
          <w:szCs w:val="28"/>
        </w:rPr>
        <w:t>4</w:t>
      </w:r>
      <w:r w:rsidRPr="00F27FB1">
        <w:rPr>
          <w:rFonts w:cs="Times New Roman"/>
          <w:szCs w:val="28"/>
        </w:rPr>
        <w:t>» работает стабильно, адаптивная вёрстка корректно отображается на всех типах устройств, все заявленные функции выполняются в полном объеме. Выявленная ошибка низкой важности была оперативно устранена. Сайт готов к использованию</w:t>
      </w:r>
      <w:r w:rsidR="001B4B62" w:rsidRPr="00FB5869">
        <w:rPr>
          <w:rFonts w:cs="Times New Roman"/>
          <w:szCs w:val="28"/>
        </w:rPr>
        <w:t>.</w:t>
      </w:r>
      <w:r w:rsidR="001B4B62">
        <w:rPr>
          <w:rFonts w:cs="Times New Roman"/>
          <w:b/>
          <w:bCs/>
          <w:szCs w:val="28"/>
        </w:rPr>
        <w:br w:type="page"/>
      </w:r>
    </w:p>
    <w:p w14:paraId="6BDD8370" w14:textId="4476C8B4" w:rsidR="005E4C7D" w:rsidRPr="005E4C7D" w:rsidRDefault="005E4C7D">
      <w:pPr>
        <w:pStyle w:val="af1"/>
        <w:numPr>
          <w:ilvl w:val="0"/>
          <w:numId w:val="3"/>
        </w:numPr>
        <w:spacing w:after="0" w:line="360" w:lineRule="exact"/>
        <w:ind w:left="0" w:firstLine="851"/>
        <w:jc w:val="both"/>
        <w:rPr>
          <w:b/>
          <w:bCs/>
        </w:rPr>
      </w:pPr>
      <w:r w:rsidRPr="005E4C7D">
        <w:rPr>
          <w:b/>
          <w:bCs/>
        </w:rPr>
        <w:lastRenderedPageBreak/>
        <w:t>Применение</w:t>
      </w:r>
    </w:p>
    <w:p w14:paraId="2C0854CD" w14:textId="77777777" w:rsidR="005E4C7D" w:rsidRDefault="005E4C7D" w:rsidP="005E4C7D">
      <w:pPr>
        <w:spacing w:after="0" w:line="360" w:lineRule="exact"/>
        <w:ind w:firstLine="851"/>
        <w:jc w:val="both"/>
        <w:rPr>
          <w:b/>
          <w:bCs/>
        </w:rPr>
      </w:pPr>
      <w:r w:rsidRPr="005E4C7D">
        <w:rPr>
          <w:b/>
          <w:bCs/>
        </w:rPr>
        <w:t xml:space="preserve">5.1 Размещение на </w:t>
      </w:r>
      <w:proofErr w:type="spellStart"/>
      <w:r w:rsidRPr="005E4C7D">
        <w:rPr>
          <w:b/>
          <w:bCs/>
        </w:rPr>
        <w:t>GitHub</w:t>
      </w:r>
      <w:proofErr w:type="spellEnd"/>
    </w:p>
    <w:p w14:paraId="2CBB8430" w14:textId="77777777" w:rsidR="001A108F" w:rsidRPr="005E4C7D" w:rsidRDefault="001A108F" w:rsidP="005E4C7D">
      <w:pPr>
        <w:spacing w:after="0" w:line="360" w:lineRule="exact"/>
        <w:ind w:firstLine="851"/>
        <w:jc w:val="both"/>
        <w:rPr>
          <w:b/>
          <w:bCs/>
        </w:rPr>
      </w:pPr>
    </w:p>
    <w:p w14:paraId="65186D48" w14:textId="77777777" w:rsidR="0074097A" w:rsidRPr="0074097A" w:rsidRDefault="0074097A" w:rsidP="0074097A">
      <w:pPr>
        <w:spacing w:after="0" w:line="360" w:lineRule="exact"/>
        <w:ind w:firstLine="851"/>
        <w:jc w:val="both"/>
      </w:pPr>
      <w:r w:rsidRPr="0074097A">
        <w:t>После завершения разработки сайта «</w:t>
      </w:r>
      <w:proofErr w:type="spellStart"/>
      <w:r w:rsidRPr="0074097A">
        <w:t>Fotoprokat</w:t>
      </w:r>
      <w:proofErr w:type="spellEnd"/>
      <w:r w:rsidRPr="0074097A">
        <w:t xml:space="preserve"> 24» была выполнена публикация проекта на платформе </w:t>
      </w:r>
      <w:proofErr w:type="spellStart"/>
      <w:r w:rsidRPr="0074097A">
        <w:t>GitHub</w:t>
      </w:r>
      <w:proofErr w:type="spellEnd"/>
      <w:r w:rsidRPr="0074097A">
        <w:t xml:space="preserve"> с использованием сервиса </w:t>
      </w:r>
      <w:proofErr w:type="spellStart"/>
      <w:r w:rsidRPr="0074097A">
        <w:t>GitHub</w:t>
      </w:r>
      <w:proofErr w:type="spellEnd"/>
      <w:r w:rsidRPr="0074097A">
        <w:t xml:space="preserve"> </w:t>
      </w:r>
      <w:proofErr w:type="spellStart"/>
      <w:r w:rsidRPr="0074097A">
        <w:t>Pages</w:t>
      </w:r>
      <w:proofErr w:type="spellEnd"/>
      <w:r w:rsidRPr="0074097A">
        <w:t xml:space="preserve">. </w:t>
      </w:r>
      <w:proofErr w:type="spellStart"/>
      <w:r w:rsidRPr="0074097A">
        <w:t>GitHub</w:t>
      </w:r>
      <w:proofErr w:type="spellEnd"/>
      <w:r w:rsidRPr="0074097A">
        <w:t xml:space="preserve"> представляет собой веб-сервис для хостинга IT-проектов и совместной разработки, основанный на системе контроля версий </w:t>
      </w:r>
      <w:proofErr w:type="spellStart"/>
      <w:r w:rsidRPr="0074097A">
        <w:t>Git</w:t>
      </w:r>
      <w:proofErr w:type="spellEnd"/>
      <w:r w:rsidRPr="0074097A">
        <w:t xml:space="preserve">. </w:t>
      </w:r>
      <w:proofErr w:type="spellStart"/>
      <w:r w:rsidRPr="0074097A">
        <w:t>GitHub</w:t>
      </w:r>
      <w:proofErr w:type="spellEnd"/>
      <w:r w:rsidRPr="0074097A">
        <w:t xml:space="preserve"> </w:t>
      </w:r>
      <w:proofErr w:type="spellStart"/>
      <w:r w:rsidRPr="0074097A">
        <w:t>Pages</w:t>
      </w:r>
      <w:proofErr w:type="spellEnd"/>
      <w:r w:rsidRPr="0074097A">
        <w:t xml:space="preserve"> позволяет бесплатно размещать статические веб-сайты, что идеально подходит для демонстрации результатов учебной практики, а также для предоставления доступа к проекту через сеть Интернет без необходимости приобретения платного хостинга и доменного имени.</w:t>
      </w:r>
    </w:p>
    <w:p w14:paraId="75255558" w14:textId="77777777" w:rsidR="0074097A" w:rsidRPr="0074097A" w:rsidRDefault="0074097A" w:rsidP="0074097A">
      <w:pPr>
        <w:spacing w:after="0" w:line="360" w:lineRule="exact"/>
        <w:ind w:firstLine="851"/>
        <w:jc w:val="both"/>
      </w:pPr>
      <w:r w:rsidRPr="0074097A">
        <w:t xml:space="preserve">Процесс размещения сайта включал последовательное создание публичного репозитория для хранения всех файлов проекта. При инициализации была добавлена лицензия MIT, позволяющая в дальнейшем использовать код проекта с указанием авторства. Загрузка исходных файлов выполнялась посредством </w:t>
      </w:r>
      <w:proofErr w:type="spellStart"/>
      <w:r w:rsidRPr="0074097A">
        <w:t>Git</w:t>
      </w:r>
      <w:proofErr w:type="spellEnd"/>
      <w:r w:rsidRPr="0074097A">
        <w:t xml:space="preserve">-клиента, что обеспечило фиксацию отдельных этапов разработки. В настройках репозитория был активирован раздел </w:t>
      </w:r>
      <w:proofErr w:type="spellStart"/>
      <w:r w:rsidRPr="0074097A">
        <w:t>Pages</w:t>
      </w:r>
      <w:proofErr w:type="spellEnd"/>
      <w:r w:rsidRPr="0074097A">
        <w:t xml:space="preserve">, где в качестве источника для публикации была указана основная ветка проекта. После сохранения конфигурации система </w:t>
      </w:r>
      <w:proofErr w:type="spellStart"/>
      <w:r w:rsidRPr="0074097A">
        <w:t>GitHub</w:t>
      </w:r>
      <w:proofErr w:type="spellEnd"/>
      <w:r w:rsidRPr="0074097A">
        <w:t xml:space="preserve"> автоматически запустила процесс сборки и развертывания веб-страниц.</w:t>
      </w:r>
    </w:p>
    <w:p w14:paraId="34480A47" w14:textId="77777777" w:rsidR="0074097A" w:rsidRPr="0074097A" w:rsidRDefault="0074097A" w:rsidP="0074097A">
      <w:pPr>
        <w:spacing w:after="0" w:line="360" w:lineRule="exact"/>
        <w:ind w:firstLine="851"/>
        <w:jc w:val="both"/>
      </w:pPr>
      <w:r w:rsidRPr="0074097A">
        <w:t xml:space="preserve">После успешной публикации сайт стал доступен по постоянному URL-адресу, который используется для демонстрации готового проекта и проверки его работоспособности на различных устройствах и в актуальных браузерах. В процессе разработки и после публикации все изменения фиксировались с помощью </w:t>
      </w:r>
      <w:proofErr w:type="spellStart"/>
      <w:r w:rsidRPr="0074097A">
        <w:t>Git</w:t>
      </w:r>
      <w:proofErr w:type="spellEnd"/>
      <w:r w:rsidRPr="0074097A">
        <w:t>, что позволяет при необходимости производить откат к предыдущим версиям и отслеживать историю правок. Публичный репозиторий предоставляет возможность ознакомиться с исходным кодом проекта, что является значимым преимуществом для учебной документации.</w:t>
      </w:r>
    </w:p>
    <w:p w14:paraId="4ABF22A1" w14:textId="085D88C1" w:rsidR="0074097A" w:rsidRDefault="0074097A" w:rsidP="0074097A">
      <w:pPr>
        <w:spacing w:after="0" w:line="360" w:lineRule="exact"/>
        <w:ind w:firstLine="851"/>
        <w:jc w:val="both"/>
      </w:pPr>
      <w:r w:rsidRPr="0074097A">
        <w:t>Итогом выполнения данных этапов стало успешное размещение сайта «</w:t>
      </w:r>
      <w:proofErr w:type="spellStart"/>
      <w:r w:rsidRPr="0074097A">
        <w:t>Fotoprokat</w:t>
      </w:r>
      <w:proofErr w:type="spellEnd"/>
      <w:r w:rsidRPr="0074097A">
        <w:t xml:space="preserve"> 24» на хостинге </w:t>
      </w:r>
      <w:proofErr w:type="spellStart"/>
      <w:r w:rsidRPr="0074097A">
        <w:t>GitHub</w:t>
      </w:r>
      <w:proofErr w:type="spellEnd"/>
      <w:r w:rsidRPr="0074097A">
        <w:t xml:space="preserve"> </w:t>
      </w:r>
      <w:proofErr w:type="spellStart"/>
      <w:r w:rsidRPr="0074097A">
        <w:t>Pages</w:t>
      </w:r>
      <w:proofErr w:type="spellEnd"/>
      <w:r w:rsidRPr="0074097A">
        <w:t xml:space="preserve">. Реализация проекта в сети Интернет позволила провести финальное тестирование работоспособности ресурса в реальных условиях эксплуатации, а также предоставить прямой доступ к сайту для оценки руководителем практики. Использование платформы </w:t>
      </w:r>
      <w:proofErr w:type="spellStart"/>
      <w:r w:rsidRPr="0074097A">
        <w:t>GitHub</w:t>
      </w:r>
      <w:proofErr w:type="spellEnd"/>
      <w:r w:rsidRPr="0074097A">
        <w:t xml:space="preserve"> обеспечило надежную круглосуточную доступность ресурса и создало прочный фундамент для дальнейшего </w:t>
      </w:r>
      <w:proofErr w:type="spellStart"/>
      <w:r w:rsidRPr="0074097A">
        <w:t>версионного</w:t>
      </w:r>
      <w:proofErr w:type="spellEnd"/>
      <w:r w:rsidRPr="0074097A">
        <w:t xml:space="preserve"> сопровождения проекта.</w:t>
      </w:r>
      <w:r w:rsidR="00C659D1">
        <w:t xml:space="preserve"> </w:t>
      </w:r>
    </w:p>
    <w:p w14:paraId="3C5B0D0C" w14:textId="20517A83" w:rsidR="00C659D1" w:rsidRDefault="00C659D1" w:rsidP="0074097A">
      <w:pPr>
        <w:spacing w:after="0" w:line="360" w:lineRule="exact"/>
        <w:ind w:firstLine="851"/>
        <w:jc w:val="both"/>
      </w:pPr>
      <w:r>
        <w:t>Ссылк</w:t>
      </w:r>
      <w:r w:rsidR="00EB3613">
        <w:t>а</w:t>
      </w:r>
      <w:r w:rsidR="00EB3613" w:rsidRPr="001073DA">
        <w:t xml:space="preserve"> </w:t>
      </w:r>
      <w:r w:rsidR="00EB3613">
        <w:t xml:space="preserve">на </w:t>
      </w:r>
      <w:proofErr w:type="spellStart"/>
      <w:r w:rsidR="00EB3613" w:rsidRPr="0074097A">
        <w:t>GitHub</w:t>
      </w:r>
      <w:proofErr w:type="spellEnd"/>
      <w:r w:rsidRPr="001073DA">
        <w:t xml:space="preserve">: </w:t>
      </w:r>
      <w:hyperlink r:id="rId40" w:history="1">
        <w:r w:rsidR="001073DA" w:rsidRPr="00BE47E4">
          <w:rPr>
            <w:rStyle w:val="af4"/>
          </w:rPr>
          <w:t>https://github.com/ulyana78/WEB_PRACTICA</w:t>
        </w:r>
      </w:hyperlink>
      <w:r>
        <w:t>.</w:t>
      </w:r>
    </w:p>
    <w:p w14:paraId="61AB7C23" w14:textId="1FC2E671" w:rsidR="001073DA" w:rsidRDefault="001073DA" w:rsidP="0074097A">
      <w:pPr>
        <w:spacing w:after="0" w:line="360" w:lineRule="exact"/>
        <w:ind w:firstLine="851"/>
        <w:jc w:val="both"/>
      </w:pPr>
      <w:r>
        <w:t>Ссылка</w:t>
      </w:r>
      <w:r w:rsidRPr="008071C3">
        <w:t xml:space="preserve"> </w:t>
      </w:r>
      <w:r>
        <w:t>на</w:t>
      </w:r>
      <w:r w:rsidRPr="008071C3">
        <w:t xml:space="preserve"> </w:t>
      </w:r>
      <w:r>
        <w:t>сайты</w:t>
      </w:r>
      <w:r w:rsidRPr="008071C3">
        <w:t xml:space="preserve">: </w:t>
      </w:r>
      <w:r w:rsidR="008071C3">
        <w:rPr>
          <w:lang w:val="en-US"/>
        </w:rPr>
        <w:fldChar w:fldCharType="begin"/>
      </w:r>
      <w:r w:rsidR="008071C3">
        <w:rPr>
          <w:lang w:val="en-US"/>
        </w:rPr>
        <w:instrText>HYPERLINK</w:instrText>
      </w:r>
      <w:r w:rsidR="008071C3" w:rsidRPr="008071C3">
        <w:instrText xml:space="preserve"> "</w:instrText>
      </w:r>
      <w:r w:rsidR="008071C3" w:rsidRPr="008071C3">
        <w:rPr>
          <w:lang w:val="en-US"/>
        </w:rPr>
        <w:instrText>https</w:instrText>
      </w:r>
      <w:r w:rsidR="008071C3" w:rsidRPr="008071C3">
        <w:instrText>://</w:instrText>
      </w:r>
      <w:r w:rsidR="008071C3" w:rsidRPr="008071C3">
        <w:rPr>
          <w:lang w:val="en-US"/>
        </w:rPr>
        <w:instrText>ulyana</w:instrText>
      </w:r>
      <w:r w:rsidR="008071C3" w:rsidRPr="008071C3">
        <w:instrText>78.</w:instrText>
      </w:r>
      <w:r w:rsidR="008071C3" w:rsidRPr="008071C3">
        <w:rPr>
          <w:lang w:val="en-US"/>
        </w:rPr>
        <w:instrText>github</w:instrText>
      </w:r>
      <w:r w:rsidR="008071C3" w:rsidRPr="008071C3">
        <w:instrText>.</w:instrText>
      </w:r>
      <w:r w:rsidR="008071C3" w:rsidRPr="008071C3">
        <w:rPr>
          <w:lang w:val="en-US"/>
        </w:rPr>
        <w:instrText>io</w:instrText>
      </w:r>
      <w:r w:rsidR="008071C3" w:rsidRPr="008071C3">
        <w:instrText>/</w:instrText>
      </w:r>
      <w:r w:rsidR="008071C3" w:rsidRPr="008071C3">
        <w:rPr>
          <w:lang w:val="en-US"/>
        </w:rPr>
        <w:instrText>WEB</w:instrText>
      </w:r>
      <w:r w:rsidR="008071C3" w:rsidRPr="008071C3">
        <w:instrText>_</w:instrText>
      </w:r>
      <w:r w:rsidR="008071C3" w:rsidRPr="008071C3">
        <w:rPr>
          <w:lang w:val="en-US"/>
        </w:rPr>
        <w:instrText>PRACTICA</w:instrText>
      </w:r>
      <w:r w:rsidR="008071C3" w:rsidRPr="008071C3">
        <w:instrText>/</w:instrText>
      </w:r>
      <w:r w:rsidR="008071C3" w:rsidRPr="008071C3">
        <w:instrText>"</w:instrText>
      </w:r>
      <w:r w:rsidR="008071C3">
        <w:rPr>
          <w:lang w:val="en-US"/>
        </w:rPr>
        <w:fldChar w:fldCharType="separate"/>
      </w:r>
      <w:r w:rsidR="008071C3" w:rsidRPr="00BE47E4">
        <w:rPr>
          <w:rStyle w:val="af4"/>
          <w:lang w:val="en-US"/>
        </w:rPr>
        <w:t>https</w:t>
      </w:r>
      <w:r w:rsidR="008071C3" w:rsidRPr="00BE47E4">
        <w:rPr>
          <w:rStyle w:val="af4"/>
        </w:rPr>
        <w:t>://</w:t>
      </w:r>
      <w:r w:rsidR="008071C3" w:rsidRPr="00BE47E4">
        <w:rPr>
          <w:rStyle w:val="af4"/>
          <w:lang w:val="en-US"/>
        </w:rPr>
        <w:t>ulyana</w:t>
      </w:r>
      <w:r w:rsidR="008071C3" w:rsidRPr="00BE47E4">
        <w:rPr>
          <w:rStyle w:val="af4"/>
        </w:rPr>
        <w:t>78.</w:t>
      </w:r>
      <w:r w:rsidR="008071C3" w:rsidRPr="00BE47E4">
        <w:rPr>
          <w:rStyle w:val="af4"/>
          <w:lang w:val="en-US"/>
        </w:rPr>
        <w:t>github</w:t>
      </w:r>
      <w:r w:rsidR="008071C3" w:rsidRPr="00BE47E4">
        <w:rPr>
          <w:rStyle w:val="af4"/>
        </w:rPr>
        <w:t>.</w:t>
      </w:r>
      <w:r w:rsidR="008071C3" w:rsidRPr="00BE47E4">
        <w:rPr>
          <w:rStyle w:val="af4"/>
          <w:lang w:val="en-US"/>
        </w:rPr>
        <w:t>io</w:t>
      </w:r>
      <w:r w:rsidR="008071C3" w:rsidRPr="00BE47E4">
        <w:rPr>
          <w:rStyle w:val="af4"/>
        </w:rPr>
        <w:t>/</w:t>
      </w:r>
      <w:r w:rsidR="008071C3" w:rsidRPr="00BE47E4">
        <w:rPr>
          <w:rStyle w:val="af4"/>
          <w:lang w:val="en-US"/>
        </w:rPr>
        <w:t>WEB</w:t>
      </w:r>
      <w:r w:rsidR="008071C3" w:rsidRPr="00BE47E4">
        <w:rPr>
          <w:rStyle w:val="af4"/>
        </w:rPr>
        <w:t>_</w:t>
      </w:r>
      <w:r w:rsidR="008071C3" w:rsidRPr="00BE47E4">
        <w:rPr>
          <w:rStyle w:val="af4"/>
          <w:lang w:val="en-US"/>
        </w:rPr>
        <w:t>PRACTICA</w:t>
      </w:r>
      <w:r w:rsidR="008071C3" w:rsidRPr="00BE47E4">
        <w:rPr>
          <w:rStyle w:val="af4"/>
        </w:rPr>
        <w:t>/</w:t>
      </w:r>
      <w:r w:rsidR="008071C3">
        <w:rPr>
          <w:lang w:val="en-US"/>
        </w:rPr>
        <w:fldChar w:fldCharType="end"/>
      </w:r>
    </w:p>
    <w:p w14:paraId="48E80411" w14:textId="77777777" w:rsidR="008071C3" w:rsidRPr="008071C3" w:rsidRDefault="008071C3" w:rsidP="0074097A">
      <w:pPr>
        <w:spacing w:after="0" w:line="360" w:lineRule="exact"/>
        <w:ind w:firstLine="851"/>
        <w:jc w:val="both"/>
      </w:pPr>
    </w:p>
    <w:p w14:paraId="582E575D" w14:textId="79E95D65" w:rsidR="00DC5B12" w:rsidRPr="008071C3" w:rsidRDefault="00DC5B12">
      <w:r w:rsidRPr="008071C3">
        <w:br w:type="page"/>
      </w:r>
    </w:p>
    <w:p w14:paraId="2249CF17" w14:textId="77777777" w:rsidR="00DC5B12" w:rsidRDefault="00DC5B12" w:rsidP="00DC5B12">
      <w:pPr>
        <w:spacing w:after="0" w:line="360" w:lineRule="exact"/>
        <w:jc w:val="center"/>
        <w:rPr>
          <w:b/>
          <w:bCs/>
        </w:rPr>
      </w:pPr>
      <w:r w:rsidRPr="00DC5B12">
        <w:rPr>
          <w:b/>
          <w:bCs/>
        </w:rPr>
        <w:lastRenderedPageBreak/>
        <w:t>Заключение</w:t>
      </w:r>
    </w:p>
    <w:p w14:paraId="36F40DD6" w14:textId="77777777" w:rsidR="00DC5B12" w:rsidRPr="00DC5B12" w:rsidRDefault="00DC5B12" w:rsidP="00DC5B12">
      <w:pPr>
        <w:spacing w:after="0" w:line="360" w:lineRule="exact"/>
        <w:ind w:firstLine="851"/>
        <w:jc w:val="both"/>
        <w:rPr>
          <w:b/>
          <w:bCs/>
        </w:rPr>
      </w:pPr>
    </w:p>
    <w:p w14:paraId="217E247B" w14:textId="77777777" w:rsidR="0074097A" w:rsidRPr="0074097A" w:rsidRDefault="0074097A" w:rsidP="0074097A">
      <w:pPr>
        <w:spacing w:after="0" w:line="360" w:lineRule="exact"/>
        <w:ind w:firstLine="851"/>
        <w:jc w:val="both"/>
      </w:pPr>
      <w:r w:rsidRPr="0074097A">
        <w:t xml:space="preserve">В рамках учебной практики была разработана </w:t>
      </w:r>
      <w:proofErr w:type="spellStart"/>
      <w:r w:rsidRPr="0074097A">
        <w:t>front-end</w:t>
      </w:r>
      <w:proofErr w:type="spellEnd"/>
      <w:r w:rsidRPr="0074097A">
        <w:t xml:space="preserve"> часть сайта «</w:t>
      </w:r>
      <w:proofErr w:type="spellStart"/>
      <w:r w:rsidRPr="0074097A">
        <w:t>Fotoprokat</w:t>
      </w:r>
      <w:proofErr w:type="spellEnd"/>
      <w:r w:rsidRPr="0074097A">
        <w:t xml:space="preserve"> 24» на основе утвержденного макета из </w:t>
      </w:r>
      <w:proofErr w:type="spellStart"/>
      <w:r w:rsidRPr="0074097A">
        <w:t>Figma</w:t>
      </w:r>
      <w:proofErr w:type="spellEnd"/>
      <w:r w:rsidRPr="0074097A">
        <w:t>. Основная задача заключалась в создании адаптивного шаблона, обеспечивающего информирование пользователей об услугах аренды профессионального фото- и видеооборудования, представлении каталога техники, а также реализации инструментов взаимодействия — формы обратной связи и системы корзины заказов.</w:t>
      </w:r>
    </w:p>
    <w:p w14:paraId="7F4A454B" w14:textId="77777777" w:rsidR="0074097A" w:rsidRPr="0074097A" w:rsidRDefault="0074097A" w:rsidP="0074097A">
      <w:pPr>
        <w:spacing w:after="0" w:line="360" w:lineRule="exact"/>
        <w:ind w:firstLine="851"/>
        <w:jc w:val="both"/>
      </w:pPr>
      <w:r w:rsidRPr="0074097A">
        <w:t xml:space="preserve">В процессе работы были успешно реализованы два подхода к разработке: ручная адаптивная вёрстка с применением нативных технологий CSS </w:t>
      </w:r>
      <w:proofErr w:type="spellStart"/>
      <w:r w:rsidRPr="0074097A">
        <w:t>Flexbox</w:t>
      </w:r>
      <w:proofErr w:type="spellEnd"/>
      <w:r w:rsidRPr="0074097A">
        <w:t xml:space="preserve"> и Grid, а также профессиональная реализация на базе CSS-фреймворка </w:t>
      </w:r>
      <w:proofErr w:type="spellStart"/>
      <w:r w:rsidRPr="0074097A">
        <w:t>Bootstrap</w:t>
      </w:r>
      <w:proofErr w:type="spellEnd"/>
      <w:r w:rsidRPr="0074097A">
        <w:t xml:space="preserve"> 5 с интеграцией функциональных компонентов. Был разработан фирменный стиль и спроектирована модульная сетка, обеспечивающая корректное отображение контента на десктопных, планшетных и мобильных устройствах. Качество реализации подтверждено комплексным тестированием на адаптивность и </w:t>
      </w:r>
      <w:proofErr w:type="spellStart"/>
      <w:r w:rsidRPr="0074097A">
        <w:t>кроссбраузерность</w:t>
      </w:r>
      <w:proofErr w:type="spellEnd"/>
      <w:r w:rsidRPr="0074097A">
        <w:t xml:space="preserve">, по итогам которого были составлены тест-кейсы, проведена отладка функционала, а готовый проект успешно размещен на хостинге </w:t>
      </w:r>
      <w:proofErr w:type="spellStart"/>
      <w:r w:rsidRPr="0074097A">
        <w:t>GitHub</w:t>
      </w:r>
      <w:proofErr w:type="spellEnd"/>
      <w:r w:rsidRPr="0074097A">
        <w:t xml:space="preserve"> </w:t>
      </w:r>
      <w:proofErr w:type="spellStart"/>
      <w:r w:rsidRPr="0074097A">
        <w:t>Pages</w:t>
      </w:r>
      <w:proofErr w:type="spellEnd"/>
      <w:r w:rsidRPr="0074097A">
        <w:t>.</w:t>
      </w:r>
    </w:p>
    <w:p w14:paraId="5F513A71" w14:textId="77777777" w:rsidR="0074097A" w:rsidRPr="0074097A" w:rsidRDefault="0074097A" w:rsidP="0074097A">
      <w:pPr>
        <w:spacing w:after="0" w:line="360" w:lineRule="exact"/>
        <w:ind w:firstLine="851"/>
        <w:jc w:val="both"/>
      </w:pPr>
      <w:r w:rsidRPr="0074097A">
        <w:t xml:space="preserve">Технологический стек проекта включает в себя HTML5, CSS3 с использованием современных инструментов оформления, JavaScript, </w:t>
      </w:r>
      <w:proofErr w:type="spellStart"/>
      <w:r w:rsidRPr="0074097A">
        <w:t>Bootstrap</w:t>
      </w:r>
      <w:proofErr w:type="spellEnd"/>
      <w:r w:rsidRPr="0074097A">
        <w:t xml:space="preserve"> 5, а также средства проектирования и контроля версий, такие как </w:t>
      </w:r>
      <w:proofErr w:type="spellStart"/>
      <w:r w:rsidRPr="0074097A">
        <w:t>Figma</w:t>
      </w:r>
      <w:proofErr w:type="spellEnd"/>
      <w:r w:rsidRPr="0074097A">
        <w:t xml:space="preserve">, Visual Studio Code, </w:t>
      </w:r>
      <w:proofErr w:type="spellStart"/>
      <w:r w:rsidRPr="0074097A">
        <w:t>Git</w:t>
      </w:r>
      <w:proofErr w:type="spellEnd"/>
      <w:r w:rsidRPr="0074097A">
        <w:t xml:space="preserve"> и </w:t>
      </w:r>
      <w:proofErr w:type="spellStart"/>
      <w:r w:rsidRPr="0074097A">
        <w:t>GitHub</w:t>
      </w:r>
      <w:proofErr w:type="spellEnd"/>
      <w:r w:rsidRPr="0074097A">
        <w:t>. Адаптивность программного продукта достигнута в полном объёме: интерфейс корректно масштабируется, блоки перестраиваются в соответствии с дизайн-проектом, а горизонтальная прокрутка отсутствует на всех контрольных разрешениях экрана.</w:t>
      </w:r>
    </w:p>
    <w:p w14:paraId="4A3BE5FB" w14:textId="77777777" w:rsidR="0074097A" w:rsidRPr="0074097A" w:rsidRDefault="0074097A" w:rsidP="0074097A">
      <w:pPr>
        <w:spacing w:after="0" w:line="360" w:lineRule="exact"/>
        <w:ind w:firstLine="851"/>
        <w:jc w:val="both"/>
      </w:pPr>
      <w:r w:rsidRPr="0074097A">
        <w:t>Разработанный веб-проект «</w:t>
      </w:r>
      <w:proofErr w:type="spellStart"/>
      <w:r w:rsidRPr="0074097A">
        <w:t>Fotoprokat</w:t>
      </w:r>
      <w:proofErr w:type="spellEnd"/>
      <w:r w:rsidRPr="0074097A">
        <w:t xml:space="preserve"> 24» представляет собой завершенное функциональное решение, которое полностью соответствует требованиям технического задания. Реализованный функционал готов к практическому применению в деятельности компании для привлечения новых клиентов, наглядной демонстрации парка оборудования и оперативного сбора входящих заявок, обеспечивая современный пользовательский опыт и стабильную работу в сети Интернет.</w:t>
      </w:r>
    </w:p>
    <w:p w14:paraId="08B0F33E" w14:textId="0D9FCC13" w:rsidR="001A108F" w:rsidRDefault="001A108F">
      <w:r>
        <w:br w:type="page"/>
      </w:r>
    </w:p>
    <w:p w14:paraId="0AA35C66" w14:textId="77777777" w:rsidR="001A108F" w:rsidRDefault="001A108F" w:rsidP="0070369D">
      <w:pPr>
        <w:spacing w:after="0" w:line="360" w:lineRule="exact"/>
        <w:jc w:val="center"/>
        <w:rPr>
          <w:b/>
          <w:bCs/>
        </w:rPr>
      </w:pPr>
      <w:r w:rsidRPr="001A108F">
        <w:rPr>
          <w:b/>
          <w:bCs/>
        </w:rPr>
        <w:lastRenderedPageBreak/>
        <w:t>Список использованных источников</w:t>
      </w:r>
    </w:p>
    <w:p w14:paraId="20A8AE44" w14:textId="77777777" w:rsidR="0070369D" w:rsidRPr="001A108F" w:rsidRDefault="0070369D" w:rsidP="0070369D">
      <w:pPr>
        <w:spacing w:after="0" w:line="360" w:lineRule="exact"/>
        <w:jc w:val="center"/>
        <w:rPr>
          <w:b/>
          <w:bCs/>
        </w:rPr>
      </w:pPr>
    </w:p>
    <w:p w14:paraId="6C0FFC9C" w14:textId="77777777" w:rsidR="001A108F" w:rsidRPr="001A108F" w:rsidRDefault="001A108F">
      <w:pPr>
        <w:numPr>
          <w:ilvl w:val="0"/>
          <w:numId w:val="2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F82931">
        <w:rPr>
          <w:rFonts w:cs="Times New Roman"/>
          <w:szCs w:val="28"/>
        </w:rPr>
        <w:t xml:space="preserve">Основы вёрстки сайта [Электронный ресурс] – URL: </w:t>
      </w:r>
      <w:hyperlink r:id="rId41" w:history="1">
        <w:r w:rsidRPr="00F12EE1">
          <w:rPr>
            <w:rStyle w:val="af4"/>
            <w:rFonts w:cs="Times New Roman"/>
            <w:szCs w:val="28"/>
          </w:rPr>
          <w:t>https://skillbox.ru/media/code/vyerstka-sayta-instruktsiya-dlya-novichkov/</w:t>
        </w:r>
      </w:hyperlink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дата доступа:</w:t>
      </w:r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6</w:t>
      </w:r>
      <w:r w:rsidRPr="00F82931">
        <w:rPr>
          <w:rFonts w:cs="Times New Roman"/>
          <w:szCs w:val="28"/>
        </w:rPr>
        <w:t>.05.2026</w:t>
      </w:r>
    </w:p>
    <w:p w14:paraId="372D6C33" w14:textId="66454C16" w:rsidR="001A108F" w:rsidRPr="001A108F" w:rsidRDefault="001A108F">
      <w:pPr>
        <w:numPr>
          <w:ilvl w:val="0"/>
          <w:numId w:val="2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Руководство по CSS [Электронный ресурс]. – Режим доступа: </w:t>
      </w:r>
      <w:hyperlink r:id="rId42" w:tgtFrame="_blank" w:history="1">
        <w:r w:rsidRPr="001A108F">
          <w:rPr>
            <w:rStyle w:val="af4"/>
          </w:rPr>
          <w:t>https://developer.mozilla.org/ru/docs/Web/CSS/Reference</w:t>
        </w:r>
      </w:hyperlink>
      <w:r w:rsidRPr="001A108F">
        <w:t xml:space="preserve"> – Дата доступа: </w:t>
      </w:r>
      <w:r>
        <w:t>26</w:t>
      </w:r>
      <w:r w:rsidRPr="001A108F">
        <w:t>.05.2026.</w:t>
      </w:r>
    </w:p>
    <w:p w14:paraId="649CA576" w14:textId="31B7B68D" w:rsidR="001A108F" w:rsidRPr="001A108F" w:rsidRDefault="001A108F">
      <w:pPr>
        <w:numPr>
          <w:ilvl w:val="0"/>
          <w:numId w:val="2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Документация по JavaScript [Электронный ресурс]. – Режим доступа: </w:t>
      </w:r>
      <w:hyperlink r:id="rId43" w:history="1">
        <w:r w:rsidRPr="00EF2136">
          <w:rPr>
            <w:rStyle w:val="af4"/>
          </w:rPr>
          <w:t>https://developer.mozilla.org/ru/docs/Web/JavaScript/Guide</w:t>
        </w:r>
      </w:hyperlink>
      <w:r>
        <w:t xml:space="preserve"> </w:t>
      </w:r>
      <w:r w:rsidRPr="001A108F">
        <w:t xml:space="preserve">– Дата доступа: </w:t>
      </w:r>
      <w:r>
        <w:t>26</w:t>
      </w:r>
      <w:r w:rsidRPr="001A108F">
        <w:t>.05.2026.</w:t>
      </w:r>
    </w:p>
    <w:p w14:paraId="3DDEDF2F" w14:textId="50224007" w:rsidR="001A108F" w:rsidRPr="001A108F" w:rsidRDefault="001A108F">
      <w:pPr>
        <w:numPr>
          <w:ilvl w:val="0"/>
          <w:numId w:val="2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Официальная документация по </w:t>
      </w:r>
      <w:proofErr w:type="spellStart"/>
      <w:r w:rsidRPr="001A108F">
        <w:t>Bootstrap</w:t>
      </w:r>
      <w:proofErr w:type="spellEnd"/>
      <w:r w:rsidRPr="001A108F">
        <w:t xml:space="preserve"> 5 [Электронный ресурс]. – Режим доступа: </w:t>
      </w:r>
      <w:hyperlink r:id="rId44" w:history="1">
        <w:r w:rsidRPr="00EF2136">
          <w:rPr>
            <w:rStyle w:val="af4"/>
          </w:rPr>
          <w:t>https://getbootstrap.com/docs/5.0/getting-started/introduction/</w:t>
        </w:r>
      </w:hyperlink>
      <w:r>
        <w:t xml:space="preserve"> </w:t>
      </w:r>
      <w:r w:rsidRPr="001A108F">
        <w:t xml:space="preserve"> – Дата доступа: </w:t>
      </w:r>
      <w:r>
        <w:t>26</w:t>
      </w:r>
      <w:r w:rsidRPr="001A108F">
        <w:t>.05.2026.</w:t>
      </w:r>
    </w:p>
    <w:p w14:paraId="4664A648" w14:textId="067096EC" w:rsidR="00E84ECE" w:rsidRPr="005E4C7D" w:rsidRDefault="00E84ECE" w:rsidP="00DC5B12">
      <w:pPr>
        <w:spacing w:after="0" w:line="360" w:lineRule="exact"/>
        <w:ind w:firstLine="851"/>
        <w:jc w:val="both"/>
      </w:pPr>
    </w:p>
    <w:sectPr w:rsidR="00E84ECE" w:rsidRPr="005E4C7D" w:rsidSect="0057516F"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type w:val="continuous"/>
      <w:pgSz w:w="11906" w:h="16838" w:code="9"/>
      <w:pgMar w:top="993" w:right="566" w:bottom="1843" w:left="1418" w:header="720" w:footer="720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A062" w14:textId="77777777" w:rsidR="007D629F" w:rsidRDefault="007D629F" w:rsidP="00D973E7">
      <w:pPr>
        <w:spacing w:after="0" w:line="240" w:lineRule="auto"/>
      </w:pPr>
      <w:r>
        <w:separator/>
      </w:r>
    </w:p>
  </w:endnote>
  <w:endnote w:type="continuationSeparator" w:id="0">
    <w:p w14:paraId="47538513" w14:textId="77777777" w:rsidR="007D629F" w:rsidRDefault="007D629F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88A47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5DD9C2F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87619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6B07806F" w14:textId="77777777" w:rsidR="0007690D" w:rsidRDefault="00031C93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F1661D" wp14:editId="76E76B61">
              <wp:simplePos x="0" y="0"/>
              <wp:positionH relativeFrom="column">
                <wp:posOffset>6047217</wp:posOffset>
              </wp:positionH>
              <wp:positionV relativeFrom="paragraph">
                <wp:posOffset>135367</wp:posOffset>
              </wp:positionV>
              <wp:extent cx="412377" cy="264160"/>
              <wp:effectExtent l="0" t="0" r="698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377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52F46" w14:textId="77777777" w:rsidR="0007690D" w:rsidRPr="00D517A4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="005F11DD" w:rsidRPr="00D517A4">
                            <w:rPr>
                              <w:rFonts w:ascii="ISOCPEUR" w:hAnsi="ISOCPEUR"/>
                              <w:i/>
                              <w:noProof/>
                              <w:sz w:val="22"/>
                            </w:rPr>
                            <w:t>1</w:t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  <w:p w14:paraId="1EE353E8" w14:textId="77777777" w:rsidR="0007690D" w:rsidRPr="00D517A4" w:rsidRDefault="0007690D" w:rsidP="00510612">
                          <w:pPr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F1661D" id="_x0000_t202" coordsize="21600,21600" o:spt="202" path="m,l,21600r21600,l21600,xe">
              <v:stroke joinstyle="miter"/>
              <v:path gradientshapeok="t" o:connecttype="rect"/>
            </v:shapetype>
            <v:shape id="Поле 53" o:spid="_x0000_s1027" type="#_x0000_t202" style="position:absolute;margin-left:476.15pt;margin-top:10.65pt;width:32.4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" filled="f" stroked="f">
              <v:textbox inset="0,0,0,0">
                <w:txbxContent>
                  <w:p w14:paraId="01B52F46" w14:textId="77777777" w:rsidR="0007690D" w:rsidRPr="00D517A4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="005F11DD" w:rsidRPr="00D517A4">
                      <w:rPr>
                        <w:rFonts w:ascii="ISOCPEUR" w:hAnsi="ISOCPEUR"/>
                        <w:i/>
                        <w:noProof/>
                        <w:sz w:val="22"/>
                      </w:rPr>
                      <w:t>1</w:t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  <w:p w14:paraId="1EE353E8" w14:textId="77777777" w:rsidR="0007690D" w:rsidRPr="00D517A4" w:rsidRDefault="0007690D" w:rsidP="00510612">
                    <w:pPr>
                      <w:jc w:val="center"/>
                      <w:rPr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70F6A64" wp14:editId="15714570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388CB1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  <w:p w14:paraId="597A2AB8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F6A64" id="Поле 60" o:spid="_x0000_s1028" type="#_x0000_t202" style="position:absolute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" filled="f" stroked="f">
              <v:textbox inset="0,0,0,0">
                <w:txbxContent>
                  <w:p w14:paraId="09388CB1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  <w:p w14:paraId="597A2AB8" w14:textId="77777777" w:rsidR="0007690D" w:rsidRPr="00D517A4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819BA0" wp14:editId="483C1CF8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01C2B8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3039C0" wp14:editId="6624448D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C7C35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1866D235" wp14:editId="3B9AEDD5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D2D86" w14:textId="77777777" w:rsidR="0007690D" w:rsidRPr="00D517A4" w:rsidRDefault="0007690D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66D235" id="Поле 65" o:spid="_x0000_s1029" type="#_x0000_t202" style="position:absolute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411D2D86" w14:textId="77777777" w:rsidR="0007690D" w:rsidRPr="00D517A4" w:rsidRDefault="0007690D" w:rsidP="00215D2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1A2CF28" wp14:editId="1DF21603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B15DB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A2CF28" id="Поле 62" o:spid="_x0000_s1030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159B15DB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B433AD1" wp14:editId="0D3459F1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B382A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433AD1" id="Поле 59" o:spid="_x0000_s1031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5CAB382A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C6B2953" wp14:editId="261D2687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3E2FE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6B2953" id="Поле 58" o:spid="_x0000_s1032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oeGqwt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D43E2FE" w14:textId="77777777" w:rsidR="0007690D" w:rsidRPr="00D517A4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75BC68F" wp14:editId="26DD3AA9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EB58C6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Изм</w:t>
                          </w: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BC68F" id="Поле 63" o:spid="_x0000_s1033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N&#10;KbYY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61EB58C6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Изм</w:t>
                    </w:r>
                    <w:r w:rsidRPr="00D517A4">
                      <w:rPr>
                        <w:rFonts w:ascii="ISOCPEUR" w:hAnsi="ISOCPEUR" w:cs="Times New Roman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0202FA7" wp14:editId="3DD0CD5E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3A2D9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375BB" wp14:editId="18A82D99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D820B0" w14:textId="685B7963" w:rsidR="0007690D" w:rsidRPr="006B2C88" w:rsidRDefault="006B2C88" w:rsidP="005F11DD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  <w:color w:val="050505"/>
                            </w:rPr>
                          </w:pP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>WEB</w:t>
                          </w:r>
                          <w:r w:rsidR="0007690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 xml:space="preserve"> 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color w:val="050505"/>
                            </w:rPr>
                            <w:t>5-04-0612-02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.43</w:t>
                          </w:r>
                          <w:r w:rsidR="0007690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</w:t>
                          </w:r>
                          <w:r w:rsidR="005254D2">
                            <w:rPr>
                              <w:rFonts w:ascii="ISOCPEUR" w:hAnsi="ISOCPEUR"/>
                              <w:b w:val="0"/>
                              <w:i/>
                              <w:color w:val="000000" w:themeColor="text1"/>
                              <w:szCs w:val="32"/>
                            </w:rPr>
                            <w:t>12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.2</w:t>
                          </w:r>
                          <w:r w:rsidR="00D517A4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375BB" id="Поле 54" o:spid="_x0000_s1034" type="#_x0000_t202" style="position:absolute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" filled="f" stroked="f">
              <v:textbox inset="0,0,0,0">
                <w:txbxContent>
                  <w:p w14:paraId="15D820B0" w14:textId="685B7963" w:rsidR="0007690D" w:rsidRPr="006B2C88" w:rsidRDefault="006B2C88" w:rsidP="005F11DD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 w:val="0"/>
                        <w:i/>
                        <w:color w:val="050505"/>
                      </w:rPr>
                    </w:pPr>
                    <w:r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>WEB</w:t>
                    </w:r>
                    <w:r w:rsidR="0007690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 xml:space="preserve"> 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color w:val="050505"/>
                      </w:rPr>
                      <w:t>5-04-0612-02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.43</w:t>
                    </w:r>
                    <w:r w:rsidR="0007690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</w:t>
                    </w:r>
                    <w:r w:rsidR="005254D2">
                      <w:rPr>
                        <w:rFonts w:ascii="ISOCPEUR" w:hAnsi="ISOCPEUR"/>
                        <w:b w:val="0"/>
                        <w:i/>
                        <w:color w:val="000000" w:themeColor="text1"/>
                        <w:szCs w:val="32"/>
                      </w:rPr>
                      <w:t>12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.2</w:t>
                    </w:r>
                    <w:r w:rsidR="00D517A4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6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 xml:space="preserve"> 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6EA15EF" wp14:editId="5D583303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7B625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BA9D4FB" wp14:editId="5D5C6152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BE9723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C0E7336" wp14:editId="1166B217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244CEA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CADD2C" wp14:editId="20939908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C692DE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629CA6" wp14:editId="372076DB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78576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7C6E45" wp14:editId="079F4E8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EED4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94FF8B" wp14:editId="401C313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51B1B8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9B20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1D09DEE3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1459B4B" wp14:editId="2663669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2C0D1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4E644AC2" wp14:editId="7894D761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2A09EC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19CB8591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644AC2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5A2A09EC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19CB8591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1179B74" wp14:editId="01B36452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0862C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179B74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5340862C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A1C5396" wp14:editId="0BBF96DE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91BFD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1C5396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D91BFD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00B870F" wp14:editId="65491E1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059502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0B870F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14059502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4113674A" wp14:editId="206E580D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132CD0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13674A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63132CD0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434C037" wp14:editId="36BEE17C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18E7C6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34C037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D18E7C6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3DD3447" wp14:editId="682B66A6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B0F85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DD3447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CBB0F85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40DECDB" wp14:editId="054485B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44A7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0DECDB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17144A7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0CBB15A" wp14:editId="115F8FAE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6A4D5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BB15A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5B6A4D5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A17D2B7" wp14:editId="1EFB7B6B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DB08F4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17D2B7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DDB08F4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0BA6F8B" wp14:editId="7B55FFC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387B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BA6F8B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D2387B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2D41B4A2" wp14:editId="4CBB67C5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13D220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41B4A2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413D220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C88BDE4" wp14:editId="34E9BF0D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B24E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88BDE4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31AB24E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532CCB" wp14:editId="3FEA1DC5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53FB1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532CCB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1353FB1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384E6FC" wp14:editId="6C9E11E8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B2D320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84E6FC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40B2D320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721F29C" wp14:editId="3C6511EE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520B4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18A47974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1F29C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E6520B4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18A47974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C6DA757" wp14:editId="65B959D8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EEA1F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DA757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78DEEA1F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2B897E0" wp14:editId="4EA72F23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8F292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B897E0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1BF8F292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EC8257B" wp14:editId="5F52E2BB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9EFB7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257B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929EFB7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9D1144D" wp14:editId="350484D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206229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96844A2" wp14:editId="001DB440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7E23B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E98B3F9" wp14:editId="133D1E32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117121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ABC11A1" wp14:editId="0BFD12A2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DCDD5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6C07EF0" wp14:editId="21D26580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033EF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F8CAEB4" wp14:editId="7316E2A4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7A887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00190B5" wp14:editId="67195594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35D1E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0190B5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FF35D1E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1F50933" wp14:editId="406EBBB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B2514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3248C02" wp14:editId="5C1C26D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0A5EF1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F0A87D4" wp14:editId="1209B0AD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66EED4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8CB9C77" wp14:editId="563E3CD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A2AB3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CB9C77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5A3A2AB3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CB22755" wp14:editId="499BA612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D9787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33ED13C" wp14:editId="4BEDDCB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FFEDF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F38295F" wp14:editId="28980EC2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1CE5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C7AFC05" wp14:editId="452339F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C042E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3736CCE" wp14:editId="2E21FDE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E7A9C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915F2C3" wp14:editId="0A0F020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B5EE49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CCC87B2" wp14:editId="4D7EC5BA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B73E8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3745966" wp14:editId="719655F3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7108B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F6C3873" wp14:editId="65BE6047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92277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3806F17" wp14:editId="0132A365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67B74C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EB30B99" wp14:editId="05D09F0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ADCA5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3CA0" w14:textId="77777777" w:rsidR="007D629F" w:rsidRDefault="007D629F" w:rsidP="00D973E7">
      <w:pPr>
        <w:spacing w:after="0" w:line="240" w:lineRule="auto"/>
      </w:pPr>
      <w:r>
        <w:separator/>
      </w:r>
    </w:p>
  </w:footnote>
  <w:footnote w:type="continuationSeparator" w:id="0">
    <w:p w14:paraId="0B007A59" w14:textId="77777777" w:rsidR="007D629F" w:rsidRDefault="007D629F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507" w14:textId="77777777" w:rsidR="0007690D" w:rsidRPr="005031B6" w:rsidRDefault="0007690D">
    <w:pPr>
      <w:pStyle w:val="a3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A96BF88" wp14:editId="543E7A94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70FE6F" w14:textId="77777777" w:rsidR="0022791E" w:rsidRPr="005031B6" w:rsidRDefault="0022791E" w:rsidP="005031B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6BF88" id="Прямоугольник 44" o:spid="_x0000_s1026" style="position:absolute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2F70FE6F" w14:textId="77777777" w:rsidR="0022791E" w:rsidRPr="005031B6" w:rsidRDefault="0022791E" w:rsidP="005031B6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B05C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497F966" wp14:editId="2547744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1A4A1A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5F45"/>
    <w:multiLevelType w:val="hybridMultilevel"/>
    <w:tmpl w:val="F48E8014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CB258FA"/>
    <w:multiLevelType w:val="hybridMultilevel"/>
    <w:tmpl w:val="5686BA1C"/>
    <w:lvl w:ilvl="0" w:tplc="539CFC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B6493"/>
    <w:multiLevelType w:val="hybridMultilevel"/>
    <w:tmpl w:val="5B10EF36"/>
    <w:lvl w:ilvl="0" w:tplc="95625816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729B6"/>
    <w:multiLevelType w:val="hybridMultilevel"/>
    <w:tmpl w:val="CB309DBA"/>
    <w:lvl w:ilvl="0" w:tplc="539CFC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BC42627"/>
    <w:multiLevelType w:val="hybridMultilevel"/>
    <w:tmpl w:val="A904911E"/>
    <w:lvl w:ilvl="0" w:tplc="E380215A">
      <w:start w:val="1"/>
      <w:numFmt w:val="decimal"/>
      <w:lvlText w:val="2.1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5EEF420E"/>
    <w:multiLevelType w:val="multilevel"/>
    <w:tmpl w:val="CF44F7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6A797E9C"/>
    <w:multiLevelType w:val="multilevel"/>
    <w:tmpl w:val="F44C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11414"/>
    <w:multiLevelType w:val="multilevel"/>
    <w:tmpl w:val="EFD8BDB6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 w16cid:durableId="882210059">
    <w:abstractNumId w:val="5"/>
  </w:num>
  <w:num w:numId="2" w16cid:durableId="58750723">
    <w:abstractNumId w:val="6"/>
  </w:num>
  <w:num w:numId="3" w16cid:durableId="1248420112">
    <w:abstractNumId w:val="7"/>
  </w:num>
  <w:num w:numId="4" w16cid:durableId="1616718915">
    <w:abstractNumId w:val="2"/>
  </w:num>
  <w:num w:numId="5" w16cid:durableId="1793206143">
    <w:abstractNumId w:val="4"/>
  </w:num>
  <w:num w:numId="6" w16cid:durableId="2077971635">
    <w:abstractNumId w:val="1"/>
  </w:num>
  <w:num w:numId="7" w16cid:durableId="1140147558">
    <w:abstractNumId w:val="0"/>
  </w:num>
  <w:num w:numId="8" w16cid:durableId="119487977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88"/>
    <w:rsid w:val="000068D5"/>
    <w:rsid w:val="00010512"/>
    <w:rsid w:val="00016EE8"/>
    <w:rsid w:val="000233BE"/>
    <w:rsid w:val="0002449D"/>
    <w:rsid w:val="00026053"/>
    <w:rsid w:val="00027A21"/>
    <w:rsid w:val="00027E62"/>
    <w:rsid w:val="00031C93"/>
    <w:rsid w:val="000325E5"/>
    <w:rsid w:val="000345BE"/>
    <w:rsid w:val="0003563C"/>
    <w:rsid w:val="00035C1A"/>
    <w:rsid w:val="0003609D"/>
    <w:rsid w:val="00046580"/>
    <w:rsid w:val="00050D11"/>
    <w:rsid w:val="0005175C"/>
    <w:rsid w:val="000517AB"/>
    <w:rsid w:val="00051CD7"/>
    <w:rsid w:val="000530B3"/>
    <w:rsid w:val="00055028"/>
    <w:rsid w:val="00055B16"/>
    <w:rsid w:val="0007094E"/>
    <w:rsid w:val="00072F37"/>
    <w:rsid w:val="00075D14"/>
    <w:rsid w:val="0007690D"/>
    <w:rsid w:val="00080A10"/>
    <w:rsid w:val="00083512"/>
    <w:rsid w:val="00083F74"/>
    <w:rsid w:val="00087F9F"/>
    <w:rsid w:val="000A4717"/>
    <w:rsid w:val="000A7B05"/>
    <w:rsid w:val="000C73BC"/>
    <w:rsid w:val="000D1E63"/>
    <w:rsid w:val="000D7C8A"/>
    <w:rsid w:val="000D7DC8"/>
    <w:rsid w:val="000E3D40"/>
    <w:rsid w:val="000E5BAD"/>
    <w:rsid w:val="000F11D1"/>
    <w:rsid w:val="000F45D6"/>
    <w:rsid w:val="000F5AAC"/>
    <w:rsid w:val="00104B3C"/>
    <w:rsid w:val="0010657D"/>
    <w:rsid w:val="001073DA"/>
    <w:rsid w:val="00114F82"/>
    <w:rsid w:val="00115490"/>
    <w:rsid w:val="00124BA4"/>
    <w:rsid w:val="001259BA"/>
    <w:rsid w:val="00131A36"/>
    <w:rsid w:val="00134FF0"/>
    <w:rsid w:val="001360E8"/>
    <w:rsid w:val="00141241"/>
    <w:rsid w:val="00147D70"/>
    <w:rsid w:val="00154E15"/>
    <w:rsid w:val="00155312"/>
    <w:rsid w:val="001560F6"/>
    <w:rsid w:val="001566EF"/>
    <w:rsid w:val="001627DD"/>
    <w:rsid w:val="00162D4A"/>
    <w:rsid w:val="001756FF"/>
    <w:rsid w:val="00186A4C"/>
    <w:rsid w:val="00191AC4"/>
    <w:rsid w:val="00193F70"/>
    <w:rsid w:val="00195D99"/>
    <w:rsid w:val="001A0BAE"/>
    <w:rsid w:val="001A108F"/>
    <w:rsid w:val="001A1BBA"/>
    <w:rsid w:val="001A260F"/>
    <w:rsid w:val="001A2809"/>
    <w:rsid w:val="001A32D0"/>
    <w:rsid w:val="001B0175"/>
    <w:rsid w:val="001B26B6"/>
    <w:rsid w:val="001B33E2"/>
    <w:rsid w:val="001B4B62"/>
    <w:rsid w:val="001B7E53"/>
    <w:rsid w:val="001C3A7D"/>
    <w:rsid w:val="001C5D53"/>
    <w:rsid w:val="001C74E7"/>
    <w:rsid w:val="001C7BA5"/>
    <w:rsid w:val="001D2D1C"/>
    <w:rsid w:val="001D4454"/>
    <w:rsid w:val="001D48BA"/>
    <w:rsid w:val="001D5FCE"/>
    <w:rsid w:val="001E2002"/>
    <w:rsid w:val="001E23F1"/>
    <w:rsid w:val="001E6895"/>
    <w:rsid w:val="001F0C2A"/>
    <w:rsid w:val="001F44B5"/>
    <w:rsid w:val="002003B4"/>
    <w:rsid w:val="00200BD5"/>
    <w:rsid w:val="00201DB3"/>
    <w:rsid w:val="002032FB"/>
    <w:rsid w:val="00204C97"/>
    <w:rsid w:val="00215D2D"/>
    <w:rsid w:val="00220070"/>
    <w:rsid w:val="0022791E"/>
    <w:rsid w:val="002358DB"/>
    <w:rsid w:val="00237A55"/>
    <w:rsid w:val="00237CD0"/>
    <w:rsid w:val="002402A4"/>
    <w:rsid w:val="00240C9D"/>
    <w:rsid w:val="002501AB"/>
    <w:rsid w:val="002558C3"/>
    <w:rsid w:val="002603DC"/>
    <w:rsid w:val="00261454"/>
    <w:rsid w:val="0026214F"/>
    <w:rsid w:val="002624BE"/>
    <w:rsid w:val="00274B68"/>
    <w:rsid w:val="00275048"/>
    <w:rsid w:val="00276EEF"/>
    <w:rsid w:val="00277265"/>
    <w:rsid w:val="00277D28"/>
    <w:rsid w:val="002813C9"/>
    <w:rsid w:val="0028297E"/>
    <w:rsid w:val="00282EB4"/>
    <w:rsid w:val="00284EF4"/>
    <w:rsid w:val="002940EA"/>
    <w:rsid w:val="00296374"/>
    <w:rsid w:val="00296453"/>
    <w:rsid w:val="00297E7E"/>
    <w:rsid w:val="00297ECE"/>
    <w:rsid w:val="002A0199"/>
    <w:rsid w:val="002A3F39"/>
    <w:rsid w:val="002A7F31"/>
    <w:rsid w:val="002B4AFD"/>
    <w:rsid w:val="002B5AE2"/>
    <w:rsid w:val="002C2101"/>
    <w:rsid w:val="002C24AF"/>
    <w:rsid w:val="002D353C"/>
    <w:rsid w:val="002D3673"/>
    <w:rsid w:val="002E3073"/>
    <w:rsid w:val="002E7D1C"/>
    <w:rsid w:val="002F0BE2"/>
    <w:rsid w:val="002F65FB"/>
    <w:rsid w:val="002F7A16"/>
    <w:rsid w:val="00300B0A"/>
    <w:rsid w:val="003030B8"/>
    <w:rsid w:val="003149AA"/>
    <w:rsid w:val="00314BF6"/>
    <w:rsid w:val="00320A91"/>
    <w:rsid w:val="0032126A"/>
    <w:rsid w:val="003220E4"/>
    <w:rsid w:val="003266E1"/>
    <w:rsid w:val="00326EDD"/>
    <w:rsid w:val="00331490"/>
    <w:rsid w:val="0033371F"/>
    <w:rsid w:val="00333A90"/>
    <w:rsid w:val="00335029"/>
    <w:rsid w:val="00340FB1"/>
    <w:rsid w:val="00344AB6"/>
    <w:rsid w:val="003541BC"/>
    <w:rsid w:val="00357031"/>
    <w:rsid w:val="00360251"/>
    <w:rsid w:val="00361180"/>
    <w:rsid w:val="00372C77"/>
    <w:rsid w:val="003769F5"/>
    <w:rsid w:val="00380376"/>
    <w:rsid w:val="00381385"/>
    <w:rsid w:val="00382117"/>
    <w:rsid w:val="00393DC8"/>
    <w:rsid w:val="0039535E"/>
    <w:rsid w:val="003A3BE2"/>
    <w:rsid w:val="003B20E2"/>
    <w:rsid w:val="003B46D3"/>
    <w:rsid w:val="003B5A55"/>
    <w:rsid w:val="003B5D22"/>
    <w:rsid w:val="003C3329"/>
    <w:rsid w:val="003C4DF7"/>
    <w:rsid w:val="003C57E2"/>
    <w:rsid w:val="003D437C"/>
    <w:rsid w:val="003E1447"/>
    <w:rsid w:val="003E3444"/>
    <w:rsid w:val="003E77A6"/>
    <w:rsid w:val="003F2B87"/>
    <w:rsid w:val="003F3AB9"/>
    <w:rsid w:val="003F5A51"/>
    <w:rsid w:val="004034C9"/>
    <w:rsid w:val="00410CDD"/>
    <w:rsid w:val="0041111D"/>
    <w:rsid w:val="00421603"/>
    <w:rsid w:val="00423C73"/>
    <w:rsid w:val="00425F17"/>
    <w:rsid w:val="00436274"/>
    <w:rsid w:val="00436327"/>
    <w:rsid w:val="00436F2C"/>
    <w:rsid w:val="004411E2"/>
    <w:rsid w:val="00441505"/>
    <w:rsid w:val="00443C98"/>
    <w:rsid w:val="00443D87"/>
    <w:rsid w:val="004442BA"/>
    <w:rsid w:val="00445565"/>
    <w:rsid w:val="00445A4D"/>
    <w:rsid w:val="004520B9"/>
    <w:rsid w:val="00456104"/>
    <w:rsid w:val="00462356"/>
    <w:rsid w:val="0046273D"/>
    <w:rsid w:val="00462D06"/>
    <w:rsid w:val="00464CFF"/>
    <w:rsid w:val="00466076"/>
    <w:rsid w:val="00470CCF"/>
    <w:rsid w:val="00473D2D"/>
    <w:rsid w:val="00482FB7"/>
    <w:rsid w:val="00484BA2"/>
    <w:rsid w:val="00486EA6"/>
    <w:rsid w:val="004942B1"/>
    <w:rsid w:val="00496562"/>
    <w:rsid w:val="004A442A"/>
    <w:rsid w:val="004A60FD"/>
    <w:rsid w:val="004B18AF"/>
    <w:rsid w:val="004B25A5"/>
    <w:rsid w:val="004B27E4"/>
    <w:rsid w:val="004B2A52"/>
    <w:rsid w:val="004B408C"/>
    <w:rsid w:val="004B417B"/>
    <w:rsid w:val="004B678A"/>
    <w:rsid w:val="004B75DE"/>
    <w:rsid w:val="004B77AB"/>
    <w:rsid w:val="004C22D8"/>
    <w:rsid w:val="004C2876"/>
    <w:rsid w:val="004C5B31"/>
    <w:rsid w:val="004C7F38"/>
    <w:rsid w:val="004D27DD"/>
    <w:rsid w:val="004D46AE"/>
    <w:rsid w:val="004F22C4"/>
    <w:rsid w:val="00501092"/>
    <w:rsid w:val="005017D4"/>
    <w:rsid w:val="00502F58"/>
    <w:rsid w:val="005031B6"/>
    <w:rsid w:val="005064E3"/>
    <w:rsid w:val="005074F4"/>
    <w:rsid w:val="00510612"/>
    <w:rsid w:val="00511732"/>
    <w:rsid w:val="00514E50"/>
    <w:rsid w:val="00521FEA"/>
    <w:rsid w:val="0052391F"/>
    <w:rsid w:val="005254D2"/>
    <w:rsid w:val="00533AF7"/>
    <w:rsid w:val="00545913"/>
    <w:rsid w:val="00547C4D"/>
    <w:rsid w:val="00564BF1"/>
    <w:rsid w:val="005659A9"/>
    <w:rsid w:val="00570401"/>
    <w:rsid w:val="0057516F"/>
    <w:rsid w:val="00580984"/>
    <w:rsid w:val="005853CD"/>
    <w:rsid w:val="00587BF1"/>
    <w:rsid w:val="00592E5A"/>
    <w:rsid w:val="0059532E"/>
    <w:rsid w:val="00595CF5"/>
    <w:rsid w:val="005A138B"/>
    <w:rsid w:val="005A1959"/>
    <w:rsid w:val="005A239A"/>
    <w:rsid w:val="005A3C77"/>
    <w:rsid w:val="005A55AA"/>
    <w:rsid w:val="005B401D"/>
    <w:rsid w:val="005C1EF1"/>
    <w:rsid w:val="005C23A1"/>
    <w:rsid w:val="005C3A9A"/>
    <w:rsid w:val="005C4025"/>
    <w:rsid w:val="005C43FF"/>
    <w:rsid w:val="005C676B"/>
    <w:rsid w:val="005C778E"/>
    <w:rsid w:val="005D0E36"/>
    <w:rsid w:val="005D13A0"/>
    <w:rsid w:val="005D2E9F"/>
    <w:rsid w:val="005E0216"/>
    <w:rsid w:val="005E0C56"/>
    <w:rsid w:val="005E1F7E"/>
    <w:rsid w:val="005E4B11"/>
    <w:rsid w:val="005E4C7D"/>
    <w:rsid w:val="005E4F14"/>
    <w:rsid w:val="005E6298"/>
    <w:rsid w:val="005E6E7D"/>
    <w:rsid w:val="005F11DD"/>
    <w:rsid w:val="00604FC6"/>
    <w:rsid w:val="006053DD"/>
    <w:rsid w:val="00613268"/>
    <w:rsid w:val="00613D64"/>
    <w:rsid w:val="00614418"/>
    <w:rsid w:val="00614B54"/>
    <w:rsid w:val="006160E2"/>
    <w:rsid w:val="00617721"/>
    <w:rsid w:val="00623084"/>
    <w:rsid w:val="0062416F"/>
    <w:rsid w:val="0062743D"/>
    <w:rsid w:val="00636F12"/>
    <w:rsid w:val="006454DF"/>
    <w:rsid w:val="006463D5"/>
    <w:rsid w:val="00647120"/>
    <w:rsid w:val="00653CE1"/>
    <w:rsid w:val="00655A13"/>
    <w:rsid w:val="006604D5"/>
    <w:rsid w:val="006641E2"/>
    <w:rsid w:val="006742BE"/>
    <w:rsid w:val="00690ECC"/>
    <w:rsid w:val="00692A8F"/>
    <w:rsid w:val="00697371"/>
    <w:rsid w:val="00697F72"/>
    <w:rsid w:val="006B2C88"/>
    <w:rsid w:val="006C2693"/>
    <w:rsid w:val="006C5213"/>
    <w:rsid w:val="006C5A47"/>
    <w:rsid w:val="006D14E6"/>
    <w:rsid w:val="006D2F4F"/>
    <w:rsid w:val="006E0291"/>
    <w:rsid w:val="006E7165"/>
    <w:rsid w:val="006F70DE"/>
    <w:rsid w:val="00700356"/>
    <w:rsid w:val="0070369D"/>
    <w:rsid w:val="00710745"/>
    <w:rsid w:val="007137E4"/>
    <w:rsid w:val="0071611A"/>
    <w:rsid w:val="007167DD"/>
    <w:rsid w:val="007209F1"/>
    <w:rsid w:val="00723694"/>
    <w:rsid w:val="00726E49"/>
    <w:rsid w:val="0073031F"/>
    <w:rsid w:val="00734B0B"/>
    <w:rsid w:val="007353C9"/>
    <w:rsid w:val="00735D89"/>
    <w:rsid w:val="00737757"/>
    <w:rsid w:val="0074097A"/>
    <w:rsid w:val="00747833"/>
    <w:rsid w:val="0075041D"/>
    <w:rsid w:val="0075294B"/>
    <w:rsid w:val="00755B71"/>
    <w:rsid w:val="00762A19"/>
    <w:rsid w:val="007716E3"/>
    <w:rsid w:val="00772179"/>
    <w:rsid w:val="00773D7C"/>
    <w:rsid w:val="00775313"/>
    <w:rsid w:val="007958DA"/>
    <w:rsid w:val="007A2487"/>
    <w:rsid w:val="007A3746"/>
    <w:rsid w:val="007A754C"/>
    <w:rsid w:val="007B158A"/>
    <w:rsid w:val="007B41C0"/>
    <w:rsid w:val="007B41FD"/>
    <w:rsid w:val="007B695F"/>
    <w:rsid w:val="007B6A56"/>
    <w:rsid w:val="007C0706"/>
    <w:rsid w:val="007C2613"/>
    <w:rsid w:val="007C27ED"/>
    <w:rsid w:val="007C2B59"/>
    <w:rsid w:val="007C4570"/>
    <w:rsid w:val="007C5E65"/>
    <w:rsid w:val="007D0321"/>
    <w:rsid w:val="007D2E4E"/>
    <w:rsid w:val="007D51C3"/>
    <w:rsid w:val="007D629F"/>
    <w:rsid w:val="007D6377"/>
    <w:rsid w:val="007D7005"/>
    <w:rsid w:val="007D77ED"/>
    <w:rsid w:val="007D7CC1"/>
    <w:rsid w:val="007D7D31"/>
    <w:rsid w:val="007E1F5B"/>
    <w:rsid w:val="007F0A67"/>
    <w:rsid w:val="007F1FF3"/>
    <w:rsid w:val="007F4AE2"/>
    <w:rsid w:val="007F5E6A"/>
    <w:rsid w:val="007F7563"/>
    <w:rsid w:val="00801034"/>
    <w:rsid w:val="00801F2F"/>
    <w:rsid w:val="008071C3"/>
    <w:rsid w:val="00807784"/>
    <w:rsid w:val="00810CEE"/>
    <w:rsid w:val="00813B33"/>
    <w:rsid w:val="00815013"/>
    <w:rsid w:val="00823762"/>
    <w:rsid w:val="00825DA4"/>
    <w:rsid w:val="00826C94"/>
    <w:rsid w:val="00832906"/>
    <w:rsid w:val="0083683F"/>
    <w:rsid w:val="00844797"/>
    <w:rsid w:val="00844E43"/>
    <w:rsid w:val="00846308"/>
    <w:rsid w:val="00847081"/>
    <w:rsid w:val="00847190"/>
    <w:rsid w:val="0085291F"/>
    <w:rsid w:val="008529AF"/>
    <w:rsid w:val="008547CA"/>
    <w:rsid w:val="00857EE1"/>
    <w:rsid w:val="00862922"/>
    <w:rsid w:val="0086343F"/>
    <w:rsid w:val="00865511"/>
    <w:rsid w:val="00865B9D"/>
    <w:rsid w:val="00875410"/>
    <w:rsid w:val="008758F1"/>
    <w:rsid w:val="00886DF6"/>
    <w:rsid w:val="008944DD"/>
    <w:rsid w:val="00894523"/>
    <w:rsid w:val="00897624"/>
    <w:rsid w:val="008A4599"/>
    <w:rsid w:val="008A6BD5"/>
    <w:rsid w:val="008B0141"/>
    <w:rsid w:val="008B1E8A"/>
    <w:rsid w:val="008B7972"/>
    <w:rsid w:val="008C615B"/>
    <w:rsid w:val="008C7906"/>
    <w:rsid w:val="008D1C02"/>
    <w:rsid w:val="008D4552"/>
    <w:rsid w:val="008D5173"/>
    <w:rsid w:val="008D645D"/>
    <w:rsid w:val="008E5856"/>
    <w:rsid w:val="008E67B7"/>
    <w:rsid w:val="008E67D4"/>
    <w:rsid w:val="008E6D9A"/>
    <w:rsid w:val="008E7F06"/>
    <w:rsid w:val="008F660D"/>
    <w:rsid w:val="008F74FB"/>
    <w:rsid w:val="00901B64"/>
    <w:rsid w:val="00911C32"/>
    <w:rsid w:val="0091309D"/>
    <w:rsid w:val="00917626"/>
    <w:rsid w:val="0092423D"/>
    <w:rsid w:val="00924429"/>
    <w:rsid w:val="00926AE5"/>
    <w:rsid w:val="0093177E"/>
    <w:rsid w:val="0093209F"/>
    <w:rsid w:val="00935F65"/>
    <w:rsid w:val="00940873"/>
    <w:rsid w:val="00941850"/>
    <w:rsid w:val="00942453"/>
    <w:rsid w:val="00944454"/>
    <w:rsid w:val="00946A41"/>
    <w:rsid w:val="00956E90"/>
    <w:rsid w:val="0095767E"/>
    <w:rsid w:val="009623E8"/>
    <w:rsid w:val="00965311"/>
    <w:rsid w:val="00965B0E"/>
    <w:rsid w:val="00975921"/>
    <w:rsid w:val="00981826"/>
    <w:rsid w:val="0098293E"/>
    <w:rsid w:val="009913A9"/>
    <w:rsid w:val="009939DE"/>
    <w:rsid w:val="009B637E"/>
    <w:rsid w:val="009C2968"/>
    <w:rsid w:val="009C33E4"/>
    <w:rsid w:val="009C5AE4"/>
    <w:rsid w:val="009C66CC"/>
    <w:rsid w:val="009D1C4B"/>
    <w:rsid w:val="009D4C04"/>
    <w:rsid w:val="009D5308"/>
    <w:rsid w:val="009D798D"/>
    <w:rsid w:val="009D7FF7"/>
    <w:rsid w:val="009E2572"/>
    <w:rsid w:val="009E44BA"/>
    <w:rsid w:val="009E5AFA"/>
    <w:rsid w:val="009F68A1"/>
    <w:rsid w:val="00A0026F"/>
    <w:rsid w:val="00A01832"/>
    <w:rsid w:val="00A05635"/>
    <w:rsid w:val="00A1173A"/>
    <w:rsid w:val="00A246A6"/>
    <w:rsid w:val="00A24AAA"/>
    <w:rsid w:val="00A26E31"/>
    <w:rsid w:val="00A30855"/>
    <w:rsid w:val="00A32340"/>
    <w:rsid w:val="00A3387B"/>
    <w:rsid w:val="00A366BF"/>
    <w:rsid w:val="00A37548"/>
    <w:rsid w:val="00A37BAA"/>
    <w:rsid w:val="00A410F5"/>
    <w:rsid w:val="00A42492"/>
    <w:rsid w:val="00A4306F"/>
    <w:rsid w:val="00A44CA0"/>
    <w:rsid w:val="00A45A09"/>
    <w:rsid w:val="00A47FB8"/>
    <w:rsid w:val="00A579C2"/>
    <w:rsid w:val="00A728D3"/>
    <w:rsid w:val="00A72BB7"/>
    <w:rsid w:val="00A7423A"/>
    <w:rsid w:val="00A758EB"/>
    <w:rsid w:val="00A8006F"/>
    <w:rsid w:val="00A825B1"/>
    <w:rsid w:val="00A82701"/>
    <w:rsid w:val="00A84052"/>
    <w:rsid w:val="00A85B73"/>
    <w:rsid w:val="00A952FD"/>
    <w:rsid w:val="00AA3FDB"/>
    <w:rsid w:val="00AA7D93"/>
    <w:rsid w:val="00AB2417"/>
    <w:rsid w:val="00AB4B06"/>
    <w:rsid w:val="00AB6742"/>
    <w:rsid w:val="00AB77D7"/>
    <w:rsid w:val="00AC35AD"/>
    <w:rsid w:val="00AD1B97"/>
    <w:rsid w:val="00AD483B"/>
    <w:rsid w:val="00AD659C"/>
    <w:rsid w:val="00AD72FB"/>
    <w:rsid w:val="00AE4BAA"/>
    <w:rsid w:val="00AE7C7F"/>
    <w:rsid w:val="00AF1E20"/>
    <w:rsid w:val="00AF2635"/>
    <w:rsid w:val="00AF533D"/>
    <w:rsid w:val="00AF7E08"/>
    <w:rsid w:val="00B006ED"/>
    <w:rsid w:val="00B00980"/>
    <w:rsid w:val="00B05376"/>
    <w:rsid w:val="00B16F00"/>
    <w:rsid w:val="00B23925"/>
    <w:rsid w:val="00B243EF"/>
    <w:rsid w:val="00B279C0"/>
    <w:rsid w:val="00B30B93"/>
    <w:rsid w:val="00B31AA0"/>
    <w:rsid w:val="00B32172"/>
    <w:rsid w:val="00B362A5"/>
    <w:rsid w:val="00B363E4"/>
    <w:rsid w:val="00B37592"/>
    <w:rsid w:val="00B500B4"/>
    <w:rsid w:val="00B514FD"/>
    <w:rsid w:val="00B51686"/>
    <w:rsid w:val="00B70950"/>
    <w:rsid w:val="00B7232D"/>
    <w:rsid w:val="00B74039"/>
    <w:rsid w:val="00B76003"/>
    <w:rsid w:val="00B80A13"/>
    <w:rsid w:val="00B80A3A"/>
    <w:rsid w:val="00B84CF2"/>
    <w:rsid w:val="00B8782B"/>
    <w:rsid w:val="00B91935"/>
    <w:rsid w:val="00B953A4"/>
    <w:rsid w:val="00BA0C80"/>
    <w:rsid w:val="00BA3041"/>
    <w:rsid w:val="00BA574C"/>
    <w:rsid w:val="00BB04CC"/>
    <w:rsid w:val="00BB0EF7"/>
    <w:rsid w:val="00BB1659"/>
    <w:rsid w:val="00BB1FF9"/>
    <w:rsid w:val="00BB57BC"/>
    <w:rsid w:val="00BB6C6B"/>
    <w:rsid w:val="00BB7D46"/>
    <w:rsid w:val="00BC5981"/>
    <w:rsid w:val="00BD7750"/>
    <w:rsid w:val="00BD7BEB"/>
    <w:rsid w:val="00BE0C26"/>
    <w:rsid w:val="00BE6A09"/>
    <w:rsid w:val="00BE7C66"/>
    <w:rsid w:val="00BF20D5"/>
    <w:rsid w:val="00BF5419"/>
    <w:rsid w:val="00C056E0"/>
    <w:rsid w:val="00C06063"/>
    <w:rsid w:val="00C15B69"/>
    <w:rsid w:val="00C15F12"/>
    <w:rsid w:val="00C207E9"/>
    <w:rsid w:val="00C21A90"/>
    <w:rsid w:val="00C2345A"/>
    <w:rsid w:val="00C23B1A"/>
    <w:rsid w:val="00C26F09"/>
    <w:rsid w:val="00C27572"/>
    <w:rsid w:val="00C35065"/>
    <w:rsid w:val="00C35D80"/>
    <w:rsid w:val="00C36A48"/>
    <w:rsid w:val="00C40AD2"/>
    <w:rsid w:val="00C46EBC"/>
    <w:rsid w:val="00C511FD"/>
    <w:rsid w:val="00C5206A"/>
    <w:rsid w:val="00C53102"/>
    <w:rsid w:val="00C53B83"/>
    <w:rsid w:val="00C5622C"/>
    <w:rsid w:val="00C5639A"/>
    <w:rsid w:val="00C57291"/>
    <w:rsid w:val="00C57622"/>
    <w:rsid w:val="00C659D1"/>
    <w:rsid w:val="00C9226E"/>
    <w:rsid w:val="00C9442D"/>
    <w:rsid w:val="00C97FB4"/>
    <w:rsid w:val="00CA537B"/>
    <w:rsid w:val="00CA609B"/>
    <w:rsid w:val="00CB5E20"/>
    <w:rsid w:val="00CC3821"/>
    <w:rsid w:val="00CC3FF0"/>
    <w:rsid w:val="00CC615C"/>
    <w:rsid w:val="00CD0778"/>
    <w:rsid w:val="00CD7C3F"/>
    <w:rsid w:val="00CE4206"/>
    <w:rsid w:val="00CE691E"/>
    <w:rsid w:val="00CF28A8"/>
    <w:rsid w:val="00CF2BC2"/>
    <w:rsid w:val="00CF395A"/>
    <w:rsid w:val="00CF47B4"/>
    <w:rsid w:val="00CF78F6"/>
    <w:rsid w:val="00D023F9"/>
    <w:rsid w:val="00D06323"/>
    <w:rsid w:val="00D078F1"/>
    <w:rsid w:val="00D205FD"/>
    <w:rsid w:val="00D2207F"/>
    <w:rsid w:val="00D30608"/>
    <w:rsid w:val="00D31D3D"/>
    <w:rsid w:val="00D32AC5"/>
    <w:rsid w:val="00D33535"/>
    <w:rsid w:val="00D34D5A"/>
    <w:rsid w:val="00D35D03"/>
    <w:rsid w:val="00D37629"/>
    <w:rsid w:val="00D377AE"/>
    <w:rsid w:val="00D41179"/>
    <w:rsid w:val="00D517A4"/>
    <w:rsid w:val="00D53D20"/>
    <w:rsid w:val="00D54072"/>
    <w:rsid w:val="00D57E2A"/>
    <w:rsid w:val="00D62B25"/>
    <w:rsid w:val="00D65796"/>
    <w:rsid w:val="00D65E9A"/>
    <w:rsid w:val="00D70B60"/>
    <w:rsid w:val="00D721A9"/>
    <w:rsid w:val="00D737BD"/>
    <w:rsid w:val="00D73EA6"/>
    <w:rsid w:val="00D74920"/>
    <w:rsid w:val="00D76D81"/>
    <w:rsid w:val="00D809AE"/>
    <w:rsid w:val="00D87460"/>
    <w:rsid w:val="00D9049B"/>
    <w:rsid w:val="00D9055B"/>
    <w:rsid w:val="00D973E7"/>
    <w:rsid w:val="00DA2D30"/>
    <w:rsid w:val="00DA5352"/>
    <w:rsid w:val="00DB29D1"/>
    <w:rsid w:val="00DB30F0"/>
    <w:rsid w:val="00DB6DDE"/>
    <w:rsid w:val="00DC00A2"/>
    <w:rsid w:val="00DC40A8"/>
    <w:rsid w:val="00DC584C"/>
    <w:rsid w:val="00DC5B12"/>
    <w:rsid w:val="00DC7230"/>
    <w:rsid w:val="00DC735C"/>
    <w:rsid w:val="00DC7987"/>
    <w:rsid w:val="00DC7D11"/>
    <w:rsid w:val="00DD2BD1"/>
    <w:rsid w:val="00DF669C"/>
    <w:rsid w:val="00DF7EE6"/>
    <w:rsid w:val="00E10263"/>
    <w:rsid w:val="00E16D0E"/>
    <w:rsid w:val="00E16EDB"/>
    <w:rsid w:val="00E20006"/>
    <w:rsid w:val="00E26687"/>
    <w:rsid w:val="00E33250"/>
    <w:rsid w:val="00E34E42"/>
    <w:rsid w:val="00E41B06"/>
    <w:rsid w:val="00E421BA"/>
    <w:rsid w:val="00E46251"/>
    <w:rsid w:val="00E47190"/>
    <w:rsid w:val="00E47869"/>
    <w:rsid w:val="00E55928"/>
    <w:rsid w:val="00E55986"/>
    <w:rsid w:val="00E633EE"/>
    <w:rsid w:val="00E65AAA"/>
    <w:rsid w:val="00E6758F"/>
    <w:rsid w:val="00E675BC"/>
    <w:rsid w:val="00E67717"/>
    <w:rsid w:val="00E72915"/>
    <w:rsid w:val="00E732C5"/>
    <w:rsid w:val="00E73572"/>
    <w:rsid w:val="00E84ECE"/>
    <w:rsid w:val="00E8547F"/>
    <w:rsid w:val="00E861C8"/>
    <w:rsid w:val="00E871DC"/>
    <w:rsid w:val="00EB1DD2"/>
    <w:rsid w:val="00EB3613"/>
    <w:rsid w:val="00EB6EC4"/>
    <w:rsid w:val="00EC2764"/>
    <w:rsid w:val="00EC461E"/>
    <w:rsid w:val="00EC52FA"/>
    <w:rsid w:val="00EC5E53"/>
    <w:rsid w:val="00EC79ED"/>
    <w:rsid w:val="00ED0CBD"/>
    <w:rsid w:val="00ED2695"/>
    <w:rsid w:val="00ED366D"/>
    <w:rsid w:val="00ED453A"/>
    <w:rsid w:val="00ED6CB4"/>
    <w:rsid w:val="00EE151E"/>
    <w:rsid w:val="00EE41C7"/>
    <w:rsid w:val="00EF4224"/>
    <w:rsid w:val="00EF4B31"/>
    <w:rsid w:val="00EF770D"/>
    <w:rsid w:val="00F042D5"/>
    <w:rsid w:val="00F0563A"/>
    <w:rsid w:val="00F117DA"/>
    <w:rsid w:val="00F1439D"/>
    <w:rsid w:val="00F146BA"/>
    <w:rsid w:val="00F2251D"/>
    <w:rsid w:val="00F24C7A"/>
    <w:rsid w:val="00F27316"/>
    <w:rsid w:val="00F27FB1"/>
    <w:rsid w:val="00F3124F"/>
    <w:rsid w:val="00F3256E"/>
    <w:rsid w:val="00F419A4"/>
    <w:rsid w:val="00F41C1C"/>
    <w:rsid w:val="00F4275A"/>
    <w:rsid w:val="00F42D27"/>
    <w:rsid w:val="00F511AB"/>
    <w:rsid w:val="00F52AE1"/>
    <w:rsid w:val="00F54B5E"/>
    <w:rsid w:val="00F5696B"/>
    <w:rsid w:val="00F6072F"/>
    <w:rsid w:val="00F63795"/>
    <w:rsid w:val="00F65048"/>
    <w:rsid w:val="00F749E3"/>
    <w:rsid w:val="00F809FB"/>
    <w:rsid w:val="00F82A5F"/>
    <w:rsid w:val="00F83BF4"/>
    <w:rsid w:val="00F85770"/>
    <w:rsid w:val="00F87254"/>
    <w:rsid w:val="00F87D21"/>
    <w:rsid w:val="00F93286"/>
    <w:rsid w:val="00F94294"/>
    <w:rsid w:val="00F94C1C"/>
    <w:rsid w:val="00F964E1"/>
    <w:rsid w:val="00FA179A"/>
    <w:rsid w:val="00FA7E76"/>
    <w:rsid w:val="00FB118D"/>
    <w:rsid w:val="00FB4C25"/>
    <w:rsid w:val="00FC3655"/>
    <w:rsid w:val="00FD15CB"/>
    <w:rsid w:val="00FD194C"/>
    <w:rsid w:val="00FD48EE"/>
    <w:rsid w:val="00FD5180"/>
    <w:rsid w:val="00FD56D1"/>
    <w:rsid w:val="00FD634E"/>
    <w:rsid w:val="00FF515B"/>
    <w:rsid w:val="00FF7C60"/>
    <w:rsid w:val="00FF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7B9C1"/>
  <w15:docId w15:val="{C05C19DA-647A-45FF-B243-3D36FA36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750"/>
  </w:style>
  <w:style w:type="paragraph" w:styleId="1">
    <w:name w:val="heading 1"/>
    <w:basedOn w:val="a"/>
    <w:next w:val="a"/>
    <w:link w:val="10"/>
    <w:uiPriority w:val="9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510612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510612"/>
    <w:pPr>
      <w:spacing w:before="240" w:after="60" w:line="240" w:lineRule="auto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5"/>
    </w:pPr>
    <w:rPr>
      <w:rFonts w:ascii="Aptos" w:eastAsia="Times New Roman" w:hAnsi="Aptos" w:cs="Times New Roman"/>
      <w:i/>
      <w:iCs/>
      <w:color w:val="595959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6"/>
    </w:pPr>
    <w:rPr>
      <w:rFonts w:ascii="Aptos" w:eastAsia="Times New Roman" w:hAnsi="Aptos" w:cs="Times New Roman"/>
      <w:color w:val="595959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7"/>
    </w:pPr>
    <w:rPr>
      <w:rFonts w:ascii="Aptos" w:eastAsia="Times New Roman" w:hAnsi="Aptos" w:cs="Times New Roman"/>
      <w:i/>
      <w:iCs/>
      <w:color w:val="272727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8"/>
    </w:pPr>
    <w:rPr>
      <w:rFonts w:ascii="Aptos" w:eastAsia="Times New Roman" w:hAnsi="Aptos" w:cs="Times New Roman"/>
      <w:color w:val="272727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uiPriority w:val="10"/>
    <w:qFormat/>
    <w:rsid w:val="0003563C"/>
    <w:pPr>
      <w:spacing w:after="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character" w:styleId="af8">
    <w:name w:val="Emphasis"/>
    <w:basedOn w:val="a0"/>
    <w:uiPriority w:val="20"/>
    <w:qFormat/>
    <w:rsid w:val="00A4306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7C2613"/>
    <w:rPr>
      <w:rFonts w:ascii="Aptos" w:eastAsia="Times New Roman" w:hAnsi="Aptos" w:cs="Times New Roman"/>
      <w:i/>
      <w:iCs/>
      <w:color w:val="595959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2613"/>
    <w:rPr>
      <w:rFonts w:ascii="Aptos" w:eastAsia="Times New Roman" w:hAnsi="Aptos" w:cs="Times New Roman"/>
      <w:color w:val="595959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2613"/>
    <w:rPr>
      <w:rFonts w:ascii="Aptos" w:eastAsia="Times New Roman" w:hAnsi="Aptos" w:cs="Times New Roman"/>
      <w:i/>
      <w:iCs/>
      <w:color w:val="272727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C2613"/>
    <w:rPr>
      <w:rFonts w:ascii="Aptos" w:eastAsia="Times New Roman" w:hAnsi="Aptos" w:cs="Times New Roman"/>
      <w:color w:val="272727"/>
      <w:sz w:val="28"/>
      <w:szCs w:val="28"/>
    </w:rPr>
  </w:style>
  <w:style w:type="numbering" w:customStyle="1" w:styleId="26">
    <w:name w:val="Нет списка2"/>
    <w:next w:val="a2"/>
    <w:uiPriority w:val="99"/>
    <w:semiHidden/>
    <w:unhideWhenUsed/>
    <w:rsid w:val="007C2613"/>
  </w:style>
  <w:style w:type="numbering" w:customStyle="1" w:styleId="110">
    <w:name w:val="Нет списка11"/>
    <w:next w:val="a2"/>
    <w:semiHidden/>
    <w:unhideWhenUsed/>
    <w:rsid w:val="007C2613"/>
  </w:style>
  <w:style w:type="table" w:customStyle="1" w:styleId="27">
    <w:name w:val="Сетка таблицы2"/>
    <w:basedOn w:val="a1"/>
    <w:next w:val="a8"/>
    <w:uiPriority w:val="59"/>
    <w:rsid w:val="007C2613"/>
    <w:pPr>
      <w:spacing w:after="0" w:line="240" w:lineRule="auto"/>
      <w:ind w:firstLine="851"/>
      <w:jc w:val="both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8"/>
    <w:uiPriority w:val="59"/>
    <w:rsid w:val="007C2613"/>
    <w:pPr>
      <w:spacing w:after="0" w:line="240" w:lineRule="auto"/>
      <w:ind w:firstLine="851"/>
      <w:jc w:val="both"/>
    </w:pPr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7C2613"/>
    <w:pPr>
      <w:keepNext/>
      <w:keepLines/>
      <w:spacing w:before="40" w:after="0"/>
      <w:ind w:left="851"/>
      <w:outlineLvl w:val="5"/>
    </w:pPr>
    <w:rPr>
      <w:rFonts w:ascii="Aptos" w:eastAsia="Times New Roman" w:hAnsi="Aptos" w:cs="Times New Roman"/>
      <w:i/>
      <w:iCs/>
      <w:color w:val="595959"/>
      <w:szCs w:val="28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7C2613"/>
    <w:pPr>
      <w:keepNext/>
      <w:keepLines/>
      <w:spacing w:before="40" w:after="0"/>
      <w:ind w:left="851"/>
      <w:outlineLvl w:val="6"/>
    </w:pPr>
    <w:rPr>
      <w:rFonts w:ascii="Aptos" w:eastAsia="Times New Roman" w:hAnsi="Aptos" w:cs="Times New Roman"/>
      <w:color w:val="595959"/>
      <w:szCs w:val="28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7C2613"/>
    <w:pPr>
      <w:keepNext/>
      <w:keepLines/>
      <w:spacing w:after="0"/>
      <w:ind w:left="851"/>
      <w:outlineLvl w:val="7"/>
    </w:pPr>
    <w:rPr>
      <w:rFonts w:ascii="Aptos" w:eastAsia="Times New Roman" w:hAnsi="Aptos" w:cs="Times New Roman"/>
      <w:i/>
      <w:iCs/>
      <w:color w:val="272727"/>
      <w:szCs w:val="28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7C2613"/>
    <w:pPr>
      <w:keepNext/>
      <w:keepLines/>
      <w:spacing w:after="0"/>
      <w:ind w:left="851"/>
      <w:outlineLvl w:val="8"/>
    </w:pPr>
    <w:rPr>
      <w:rFonts w:ascii="Aptos" w:eastAsia="Times New Roman" w:hAnsi="Aptos" w:cs="Times New Roman"/>
      <w:color w:val="272727"/>
      <w:szCs w:val="28"/>
    </w:rPr>
  </w:style>
  <w:style w:type="numbering" w:customStyle="1" w:styleId="210">
    <w:name w:val="Нет списка21"/>
    <w:next w:val="a2"/>
    <w:uiPriority w:val="99"/>
    <w:semiHidden/>
    <w:unhideWhenUsed/>
    <w:rsid w:val="007C2613"/>
  </w:style>
  <w:style w:type="paragraph" w:customStyle="1" w:styleId="16">
    <w:name w:val="Подзаголовок1"/>
    <w:basedOn w:val="a"/>
    <w:next w:val="a"/>
    <w:uiPriority w:val="11"/>
    <w:qFormat/>
    <w:rsid w:val="007C2613"/>
    <w:pPr>
      <w:numPr>
        <w:ilvl w:val="1"/>
      </w:numPr>
      <w:spacing w:after="160"/>
      <w:ind w:left="851" w:firstLine="851"/>
    </w:pPr>
    <w:rPr>
      <w:rFonts w:ascii="Aptos" w:eastAsia="Times New Roman" w:hAnsi="Aptos" w:cs="Times New Roman"/>
      <w:color w:val="595959"/>
      <w:spacing w:val="15"/>
      <w:szCs w:val="28"/>
    </w:rPr>
  </w:style>
  <w:style w:type="character" w:customStyle="1" w:styleId="af9">
    <w:name w:val="Подзаголовок Знак"/>
    <w:basedOn w:val="a0"/>
    <w:link w:val="afa"/>
    <w:uiPriority w:val="11"/>
    <w:rsid w:val="007C2613"/>
    <w:rPr>
      <w:rFonts w:ascii="Aptos" w:eastAsia="Times New Roman" w:hAnsi="Aptos"/>
      <w:color w:val="595959"/>
      <w:spacing w:val="15"/>
    </w:rPr>
  </w:style>
  <w:style w:type="paragraph" w:customStyle="1" w:styleId="211">
    <w:name w:val="Цитата 21"/>
    <w:basedOn w:val="a"/>
    <w:next w:val="a"/>
    <w:uiPriority w:val="29"/>
    <w:qFormat/>
    <w:rsid w:val="007C2613"/>
    <w:pPr>
      <w:spacing w:before="160" w:after="160"/>
      <w:ind w:left="851"/>
      <w:jc w:val="center"/>
    </w:pPr>
    <w:rPr>
      <w:rFonts w:cs="Times New Roman"/>
      <w:i/>
      <w:iCs/>
      <w:color w:val="404040"/>
      <w:szCs w:val="28"/>
    </w:rPr>
  </w:style>
  <w:style w:type="character" w:customStyle="1" w:styleId="28">
    <w:name w:val="Цитата 2 Знак"/>
    <w:basedOn w:val="a0"/>
    <w:link w:val="29"/>
    <w:uiPriority w:val="29"/>
    <w:rsid w:val="007C2613"/>
    <w:rPr>
      <w:i/>
      <w:iCs/>
      <w:color w:val="404040"/>
    </w:rPr>
  </w:style>
  <w:style w:type="character" w:customStyle="1" w:styleId="17">
    <w:name w:val="Сильное выделение1"/>
    <w:basedOn w:val="a0"/>
    <w:uiPriority w:val="21"/>
    <w:qFormat/>
    <w:rsid w:val="007C2613"/>
    <w:rPr>
      <w:i/>
      <w:iCs/>
      <w:color w:val="0F4761"/>
    </w:rPr>
  </w:style>
  <w:style w:type="paragraph" w:customStyle="1" w:styleId="18">
    <w:name w:val="Выделенная цитата1"/>
    <w:basedOn w:val="a"/>
    <w:next w:val="a"/>
    <w:uiPriority w:val="30"/>
    <w:qFormat/>
    <w:rsid w:val="007C261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Times New Roman"/>
      <w:i/>
      <w:iCs/>
      <w:color w:val="0F4761"/>
      <w:szCs w:val="28"/>
    </w:rPr>
  </w:style>
  <w:style w:type="character" w:customStyle="1" w:styleId="afb">
    <w:name w:val="Выделенная цитата Знак"/>
    <w:basedOn w:val="a0"/>
    <w:link w:val="afc"/>
    <w:uiPriority w:val="30"/>
    <w:rsid w:val="007C2613"/>
    <w:rPr>
      <w:i/>
      <w:iCs/>
      <w:color w:val="0F4761"/>
    </w:rPr>
  </w:style>
  <w:style w:type="character" w:customStyle="1" w:styleId="19">
    <w:name w:val="Сильная ссылка1"/>
    <w:basedOn w:val="a0"/>
    <w:uiPriority w:val="32"/>
    <w:qFormat/>
    <w:rsid w:val="007C2613"/>
    <w:rPr>
      <w:b/>
      <w:bCs/>
      <w:smallCaps/>
      <w:color w:val="0F4761"/>
      <w:spacing w:val="5"/>
    </w:rPr>
  </w:style>
  <w:style w:type="table" w:customStyle="1" w:styleId="212">
    <w:name w:val="Сетка таблицы21"/>
    <w:basedOn w:val="a1"/>
    <w:next w:val="a8"/>
    <w:uiPriority w:val="39"/>
    <w:rsid w:val="007C2613"/>
    <w:pPr>
      <w:spacing w:after="0" w:line="240" w:lineRule="auto"/>
      <w:ind w:left="851" w:hanging="851"/>
      <w:jc w:val="both"/>
    </w:pPr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0">
    <w:name w:val="Заголовок 6 Знак1"/>
    <w:basedOn w:val="a0"/>
    <w:uiPriority w:val="9"/>
    <w:semiHidden/>
    <w:rsid w:val="007C261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7C261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7C2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7C2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a">
    <w:name w:val="Subtitle"/>
    <w:basedOn w:val="a"/>
    <w:next w:val="a"/>
    <w:link w:val="af9"/>
    <w:uiPriority w:val="11"/>
    <w:qFormat/>
    <w:rsid w:val="007C2613"/>
    <w:pPr>
      <w:numPr>
        <w:ilvl w:val="1"/>
      </w:numPr>
      <w:spacing w:after="160" w:line="360" w:lineRule="exact"/>
      <w:ind w:firstLine="851"/>
      <w:jc w:val="both"/>
    </w:pPr>
    <w:rPr>
      <w:rFonts w:ascii="Aptos" w:eastAsia="Times New Roman" w:hAnsi="Aptos"/>
      <w:color w:val="595959"/>
      <w:spacing w:val="15"/>
    </w:rPr>
  </w:style>
  <w:style w:type="character" w:customStyle="1" w:styleId="1a">
    <w:name w:val="Подзаголовок Знак1"/>
    <w:basedOn w:val="a0"/>
    <w:uiPriority w:val="11"/>
    <w:rsid w:val="007C2613"/>
    <w:rPr>
      <w:rFonts w:eastAsiaTheme="minorEastAsia"/>
      <w:color w:val="5A5A5A" w:themeColor="text1" w:themeTint="A5"/>
      <w:spacing w:val="15"/>
    </w:rPr>
  </w:style>
  <w:style w:type="paragraph" w:styleId="29">
    <w:name w:val="Quote"/>
    <w:basedOn w:val="a"/>
    <w:next w:val="a"/>
    <w:link w:val="28"/>
    <w:uiPriority w:val="29"/>
    <w:qFormat/>
    <w:rsid w:val="007C2613"/>
    <w:pPr>
      <w:spacing w:before="200" w:after="160" w:line="360" w:lineRule="exact"/>
      <w:ind w:left="864" w:right="864" w:firstLine="851"/>
      <w:jc w:val="center"/>
    </w:pPr>
    <w:rPr>
      <w:i/>
      <w:iCs/>
      <w:color w:val="404040"/>
    </w:rPr>
  </w:style>
  <w:style w:type="character" w:customStyle="1" w:styleId="213">
    <w:name w:val="Цитата 2 Знак1"/>
    <w:basedOn w:val="a0"/>
    <w:uiPriority w:val="29"/>
    <w:rsid w:val="007C2613"/>
    <w:rPr>
      <w:i/>
      <w:iCs/>
      <w:color w:val="404040" w:themeColor="text1" w:themeTint="BF"/>
    </w:rPr>
  </w:style>
  <w:style w:type="character" w:styleId="afd">
    <w:name w:val="Intense Emphasis"/>
    <w:basedOn w:val="a0"/>
    <w:uiPriority w:val="21"/>
    <w:qFormat/>
    <w:rsid w:val="007C2613"/>
    <w:rPr>
      <w:i/>
      <w:iCs/>
      <w:color w:val="4F81BD" w:themeColor="accent1"/>
    </w:rPr>
  </w:style>
  <w:style w:type="paragraph" w:styleId="afc">
    <w:name w:val="Intense Quote"/>
    <w:basedOn w:val="a"/>
    <w:next w:val="a"/>
    <w:link w:val="afb"/>
    <w:uiPriority w:val="30"/>
    <w:qFormat/>
    <w:rsid w:val="007C261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360" w:lineRule="exact"/>
      <w:ind w:left="864" w:right="864" w:firstLine="851"/>
      <w:jc w:val="center"/>
    </w:pPr>
    <w:rPr>
      <w:i/>
      <w:iCs/>
      <w:color w:val="0F4761"/>
    </w:rPr>
  </w:style>
  <w:style w:type="character" w:customStyle="1" w:styleId="1b">
    <w:name w:val="Выделенная цитата Знак1"/>
    <w:basedOn w:val="a0"/>
    <w:uiPriority w:val="30"/>
    <w:rsid w:val="007C2613"/>
    <w:rPr>
      <w:i/>
      <w:iCs/>
      <w:color w:val="4F81BD" w:themeColor="accent1"/>
    </w:rPr>
  </w:style>
  <w:style w:type="character" w:styleId="afe">
    <w:name w:val="Intense Reference"/>
    <w:basedOn w:val="a0"/>
    <w:uiPriority w:val="32"/>
    <w:qFormat/>
    <w:rsid w:val="007C2613"/>
    <w:rPr>
      <w:b/>
      <w:bCs/>
      <w:smallCaps/>
      <w:color w:val="4F81BD" w:themeColor="accent1"/>
      <w:spacing w:val="5"/>
    </w:rPr>
  </w:style>
  <w:style w:type="character" w:styleId="aff">
    <w:name w:val="Unresolved Mention"/>
    <w:basedOn w:val="a0"/>
    <w:uiPriority w:val="99"/>
    <w:semiHidden/>
    <w:unhideWhenUsed/>
    <w:rsid w:val="007C2613"/>
    <w:rPr>
      <w:color w:val="605E5C"/>
      <w:shd w:val="clear" w:color="auto" w:fill="E1DFDD"/>
    </w:rPr>
  </w:style>
  <w:style w:type="character" w:styleId="aff0">
    <w:name w:val="FollowedHyperlink"/>
    <w:basedOn w:val="a0"/>
    <w:uiPriority w:val="99"/>
    <w:semiHidden/>
    <w:unhideWhenUsed/>
    <w:rsid w:val="007C26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developer.mozilla.org/ru/docs/Web/CSS/Reference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github.com/ulyana78/WEB_PRACTICA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getbootstrap.com/docs/5.0/getting-started/introduct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developer.mozilla.org/ru/docs/Web/JavaScript/Guide" TargetMode="External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hyperlink" Target="https://skillbox.ru/media/code/vyerstka-sayta-instruktsiya-dlya-novichko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rminator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695</TotalTime>
  <Pages>25</Pages>
  <Words>6084</Words>
  <Characters>34684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Terminator</dc:creator>
  <cp:lastModifiedBy>Уля П.</cp:lastModifiedBy>
  <cp:revision>82</cp:revision>
  <cp:lastPrinted>2026-06-07T23:24:00Z</cp:lastPrinted>
  <dcterms:created xsi:type="dcterms:W3CDTF">2026-05-31T13:39:00Z</dcterms:created>
  <dcterms:modified xsi:type="dcterms:W3CDTF">2026-06-07T23:29:00Z</dcterms:modified>
</cp:coreProperties>
</file>